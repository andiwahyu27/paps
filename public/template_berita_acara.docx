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78064" w14:textId="51EE8C22" w:rsidR="00976CB2" w:rsidRPr="00A906E8" w:rsidRDefault="00DF6C2C" w:rsidP="00DF6C2C">
      <w:pPr>
        <w:tabs>
          <w:tab w:val="left" w:pos="1620"/>
        </w:tabs>
        <w:rPr>
          <w:rFonts w:ascii="Arial Narrow" w:hAnsi="Arial Narrow"/>
        </w:rPr>
      </w:pPr>
      <w:r w:rsidRPr="00A906E8">
        <w:rPr>
          <w:rFonts w:ascii="Arial Narrow" w:hAnsi="Arial Narrow"/>
        </w:rPr>
        <w:tab/>
      </w:r>
    </w:p>
    <w:p w14:paraId="0D31509E" w14:textId="0F199D6E" w:rsidR="00942534" w:rsidRPr="00A906E8" w:rsidRDefault="007C6AC8" w:rsidP="00276ECD">
      <w:pPr>
        <w:jc w:val="center"/>
        <w:rPr>
          <w:rFonts w:ascii="Arial Narrow" w:hAnsi="Arial Narrow"/>
        </w:rPr>
      </w:pPr>
      <w:r w:rsidRPr="00A906E8">
        <w:rPr>
          <w:rFonts w:ascii="Arial Narrow" w:hAnsi="Arial Narrow"/>
          <w:noProof/>
          <w:lang w:eastAsia="id-ID"/>
        </w:rPr>
        <w:drawing>
          <wp:inline distT="0" distB="0" distL="0" distR="0" wp14:anchorId="64B94AB8" wp14:editId="2A79AF62">
            <wp:extent cx="890270" cy="688340"/>
            <wp:effectExtent l="0" t="0" r="5080" b="0"/>
            <wp:docPr id="16143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27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AEBC" w14:textId="2ABF6801" w:rsidR="00DF29F3" w:rsidRPr="00A906E8" w:rsidRDefault="006273FA" w:rsidP="00942534">
      <w:pPr>
        <w:spacing w:after="0" w:line="240" w:lineRule="auto"/>
        <w:jc w:val="center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BERITA ACARA</w:t>
      </w:r>
    </w:p>
    <w:p w14:paraId="2CC5A4C4" w14:textId="77777777" w:rsidR="00A515B6" w:rsidRPr="00A906E8" w:rsidRDefault="00A515B6" w:rsidP="00A515B6">
      <w:pPr>
        <w:spacing w:after="0" w:line="240" w:lineRule="auto"/>
        <w:jc w:val="center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 xml:space="preserve">VISITASI TIM ASESOR AKREDITASI </w:t>
      </w:r>
    </w:p>
    <w:p w14:paraId="663698F7" w14:textId="50DD41C8" w:rsidR="006273FA" w:rsidRPr="00A906E8" w:rsidRDefault="00A906E8" w:rsidP="008F2797">
      <w:pPr>
        <w:spacing w:after="0" w:line="240" w:lineRule="auto"/>
        <w:jc w:val="center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${nama_lemdik}</w:t>
      </w:r>
    </w:p>
    <w:p w14:paraId="220E7F57" w14:textId="395014A8" w:rsidR="0083659F" w:rsidRPr="00A906E8" w:rsidRDefault="0083659F" w:rsidP="006273FA">
      <w:pPr>
        <w:jc w:val="center"/>
        <w:rPr>
          <w:rFonts w:ascii="Arial Narrow" w:hAnsi="Arial Narrow" w:cs="Arial"/>
        </w:rPr>
      </w:pPr>
    </w:p>
    <w:p w14:paraId="7F0BE5ED" w14:textId="0BDC6C8E" w:rsidR="00A515B6" w:rsidRPr="00A906E8" w:rsidRDefault="00A515B6" w:rsidP="00A515B6">
      <w:pPr>
        <w:spacing w:after="0"/>
        <w:jc w:val="both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 xml:space="preserve">Pada hari ini, </w:t>
      </w:r>
      <w:r w:rsidR="00A906E8" w:rsidRPr="005D517A">
        <w:rPr>
          <w:rFonts w:ascii="Arial Narrow" w:hAnsi="Arial Narrow" w:cs="Arial"/>
          <w:color w:val="FF0000"/>
        </w:rPr>
        <w:t xml:space="preserve">${hari_penyebut} </w:t>
      </w:r>
      <w:r w:rsidRPr="005D517A">
        <w:rPr>
          <w:rFonts w:ascii="Arial Narrow" w:hAnsi="Arial Narrow" w:cs="Arial"/>
          <w:color w:val="FF0000"/>
        </w:rPr>
        <w:t xml:space="preserve">Tanggal </w:t>
      </w:r>
      <w:r w:rsidR="00A906E8" w:rsidRPr="005D517A">
        <w:rPr>
          <w:rFonts w:ascii="Arial Narrow" w:hAnsi="Arial Narrow" w:cs="Arial"/>
          <w:color w:val="FF0000"/>
        </w:rPr>
        <w:t>${tanggal_penyebut}</w:t>
      </w:r>
      <w:r w:rsidRPr="005D517A">
        <w:rPr>
          <w:rFonts w:ascii="Arial Narrow" w:hAnsi="Arial Narrow" w:cs="Arial"/>
          <w:color w:val="FF0000"/>
        </w:rPr>
        <w:t xml:space="preserve">, Pukul </w:t>
      </w:r>
      <w:r w:rsidR="00A906E8" w:rsidRPr="005D517A">
        <w:rPr>
          <w:rFonts w:ascii="Arial Narrow" w:hAnsi="Arial Narrow" w:cs="Arial"/>
          <w:color w:val="FF0000"/>
        </w:rPr>
        <w:t>${pukul_penyebut}</w:t>
      </w:r>
      <w:r w:rsidRPr="005D517A">
        <w:rPr>
          <w:rFonts w:ascii="Arial Narrow" w:hAnsi="Arial Narrow" w:cs="Arial"/>
          <w:color w:val="FF0000"/>
        </w:rPr>
        <w:t xml:space="preserve"> Waktu Indonesia Barat</w:t>
      </w:r>
      <w:r w:rsidRPr="00A906E8">
        <w:rPr>
          <w:rFonts w:ascii="Arial Narrow" w:hAnsi="Arial Narrow" w:cs="Arial"/>
        </w:rPr>
        <w:t xml:space="preserve">, telah diselenggarakan visitasi dalam rangka verifikasi data </w:t>
      </w:r>
      <w:r w:rsidR="004C58EF" w:rsidRPr="00A906E8">
        <w:rPr>
          <w:rFonts w:ascii="Arial Narrow" w:hAnsi="Arial Narrow" w:cs="Arial"/>
        </w:rPr>
        <w:t xml:space="preserve">Akreditasi Lembaga Penyelenggara Pelatihan </w:t>
      </w:r>
      <w:r w:rsidR="0096401E">
        <w:rPr>
          <w:rFonts w:ascii="Arial Narrow" w:hAnsi="Arial Narrow" w:cs="Arial"/>
        </w:rPr>
        <w:t>d</w:t>
      </w:r>
      <w:r w:rsidR="004C58EF" w:rsidRPr="00A906E8">
        <w:rPr>
          <w:rFonts w:ascii="Arial Narrow" w:hAnsi="Arial Narrow" w:cs="Arial"/>
        </w:rPr>
        <w:t xml:space="preserve">i </w:t>
      </w:r>
      <w:r w:rsidR="004C58EF" w:rsidRPr="00C96EE1">
        <w:rPr>
          <w:rFonts w:ascii="Arial Narrow" w:hAnsi="Arial Narrow" w:cs="Arial"/>
        </w:rPr>
        <w:t xml:space="preserve">Bidang </w:t>
      </w:r>
      <w:r w:rsidR="00C96EE1" w:rsidRPr="00C96EE1">
        <w:rPr>
          <w:rFonts w:ascii="Arial Narrow" w:hAnsi="Arial Narrow" w:cs="Arial"/>
        </w:rPr>
        <w:t>$</w:t>
      </w:r>
      <w:r w:rsidR="00CB1AC5">
        <w:rPr>
          <w:rFonts w:ascii="Arial Narrow" w:hAnsi="Arial Narrow" w:cs="Arial"/>
        </w:rPr>
        <w:t>{</w:t>
      </w:r>
      <w:r w:rsidR="00C96EE1" w:rsidRPr="00C96EE1">
        <w:rPr>
          <w:rFonts w:ascii="Arial Narrow" w:hAnsi="Arial Narrow" w:cs="Arial"/>
        </w:rPr>
        <w:t>jenis_pengajuan</w:t>
      </w:r>
      <w:r w:rsidR="00CB1AC5">
        <w:rPr>
          <w:rFonts w:ascii="Arial Narrow" w:hAnsi="Arial Narrow" w:cs="Arial"/>
        </w:rPr>
        <w:t>}</w:t>
      </w:r>
      <w:r w:rsidR="004C58EF" w:rsidRPr="00A906E8">
        <w:rPr>
          <w:rFonts w:ascii="Arial Narrow" w:hAnsi="Arial Narrow" w:cs="Arial"/>
          <w:color w:val="FF0000"/>
        </w:rPr>
        <w:t xml:space="preserve"> </w:t>
      </w:r>
      <w:r w:rsidRPr="00A906E8">
        <w:rPr>
          <w:rFonts w:ascii="Arial Narrow" w:hAnsi="Arial Narrow" w:cs="Arial"/>
        </w:rPr>
        <w:t xml:space="preserve">di </w:t>
      </w:r>
      <w:r w:rsidR="000A137D">
        <w:rPr>
          <w:rFonts w:ascii="Arial Narrow" w:hAnsi="Arial Narrow" w:cs="Arial"/>
        </w:rPr>
        <w:t>${nama_lemdik}</w:t>
      </w:r>
      <w:r w:rsidR="004C58EF" w:rsidRPr="00A906E8">
        <w:rPr>
          <w:rFonts w:ascii="Arial Narrow" w:hAnsi="Arial Narrow" w:cs="Arial"/>
          <w:color w:val="FF0000"/>
        </w:rPr>
        <w:t xml:space="preserve"> </w:t>
      </w:r>
      <w:r w:rsidR="00116987" w:rsidRPr="00A906E8">
        <w:rPr>
          <w:rFonts w:ascii="Arial Narrow" w:hAnsi="Arial Narrow" w:cs="Arial"/>
        </w:rPr>
        <w:t xml:space="preserve">oleh </w:t>
      </w:r>
      <w:r w:rsidRPr="00A906E8">
        <w:rPr>
          <w:rFonts w:ascii="Arial Narrow" w:hAnsi="Arial Narrow" w:cs="Arial"/>
        </w:rPr>
        <w:t>:</w:t>
      </w:r>
    </w:p>
    <w:p w14:paraId="0680B6A7" w14:textId="77777777" w:rsidR="00A515B6" w:rsidRPr="00A906E8" w:rsidRDefault="00A515B6" w:rsidP="00A515B6">
      <w:pPr>
        <w:spacing w:after="0"/>
        <w:jc w:val="both"/>
        <w:rPr>
          <w:rFonts w:ascii="Arial Narrow" w:hAnsi="Arial Narrow" w:cs="Arial"/>
        </w:rPr>
      </w:pPr>
    </w:p>
    <w:p w14:paraId="12EBDA65" w14:textId="735C69B7" w:rsidR="00A515B6" w:rsidRPr="00A906E8" w:rsidRDefault="00A515B6" w:rsidP="00AE2BB7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Arial Narrow" w:eastAsiaTheme="minorHAnsi" w:hAnsi="Arial Narrow"/>
        </w:rPr>
      </w:pPr>
      <w:r w:rsidRPr="00A906E8">
        <w:rPr>
          <w:rFonts w:ascii="Arial Narrow" w:hAnsi="Arial Narrow" w:cs="Arial"/>
        </w:rPr>
        <w:t>Nama</w:t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  <w:t>:</w:t>
      </w:r>
      <w:r w:rsidRPr="00A906E8">
        <w:rPr>
          <w:rFonts w:ascii="Arial Narrow" w:eastAsiaTheme="minorHAnsi" w:hAnsi="Arial Narrow"/>
        </w:rPr>
        <w:t xml:space="preserve"> </w:t>
      </w:r>
      <w:r w:rsidR="000A137D">
        <w:rPr>
          <w:rFonts w:ascii="Arial Narrow" w:eastAsiaTheme="minorHAnsi" w:hAnsi="Arial Narrow"/>
        </w:rPr>
        <w:t>${nama_asesor1}</w:t>
      </w:r>
    </w:p>
    <w:p w14:paraId="7D26113B" w14:textId="77777777" w:rsidR="00A515B6" w:rsidRPr="00A906E8" w:rsidRDefault="00A515B6" w:rsidP="00A515B6">
      <w:pPr>
        <w:pStyle w:val="ListParagraph"/>
        <w:tabs>
          <w:tab w:val="left" w:pos="720"/>
        </w:tabs>
        <w:ind w:firstLine="360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Jabatan</w:t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  <w:t>: Ketua Tim Asesor</w:t>
      </w:r>
    </w:p>
    <w:p w14:paraId="386FFBA5" w14:textId="77777777" w:rsidR="00A515B6" w:rsidRPr="00A906E8" w:rsidRDefault="00A515B6" w:rsidP="00A515B6">
      <w:pPr>
        <w:pStyle w:val="ListParagraph"/>
        <w:tabs>
          <w:tab w:val="left" w:pos="720"/>
        </w:tabs>
        <w:ind w:firstLine="360"/>
        <w:rPr>
          <w:rFonts w:ascii="Arial Narrow" w:hAnsi="Arial Narrow" w:cs="Arial"/>
        </w:rPr>
      </w:pPr>
    </w:p>
    <w:p w14:paraId="3B15C27B" w14:textId="72E1433C" w:rsidR="00A515B6" w:rsidRPr="00A906E8" w:rsidRDefault="00A515B6" w:rsidP="00AE2BB7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Arial Narrow" w:hAnsi="Arial Narrow"/>
        </w:rPr>
      </w:pPr>
      <w:bookmarkStart w:id="0" w:name="OLE_LINK7"/>
      <w:bookmarkStart w:id="1" w:name="OLE_LINK8"/>
      <w:r w:rsidRPr="00A906E8">
        <w:rPr>
          <w:rFonts w:ascii="Arial Narrow" w:hAnsi="Arial Narrow" w:cs="Arial"/>
        </w:rPr>
        <w:t>Nama</w:t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  <w:t>:</w:t>
      </w:r>
      <w:r w:rsidR="000A137D">
        <w:rPr>
          <w:rFonts w:ascii="Arial Narrow" w:hAnsi="Arial Narrow" w:cs="Arial"/>
        </w:rPr>
        <w:t xml:space="preserve"> </w:t>
      </w:r>
      <w:r w:rsidR="000A137D">
        <w:rPr>
          <w:rFonts w:ascii="Arial Narrow" w:eastAsiaTheme="minorHAnsi" w:hAnsi="Arial Narrow"/>
        </w:rPr>
        <w:t>${nama_asesor2}</w:t>
      </w:r>
    </w:p>
    <w:p w14:paraId="4CD2C4D8" w14:textId="77777777" w:rsidR="00A515B6" w:rsidRPr="00A906E8" w:rsidRDefault="00A515B6" w:rsidP="00A515B6">
      <w:pPr>
        <w:pStyle w:val="ListParagraph"/>
        <w:tabs>
          <w:tab w:val="left" w:pos="720"/>
        </w:tabs>
        <w:ind w:left="1080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Jabatan</w:t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  <w:t>: Anggota Tim Asesor</w:t>
      </w:r>
    </w:p>
    <w:bookmarkEnd w:id="0"/>
    <w:bookmarkEnd w:id="1"/>
    <w:p w14:paraId="4CD67C58" w14:textId="77777777" w:rsidR="00A515B6" w:rsidRPr="00A906E8" w:rsidRDefault="00A515B6" w:rsidP="00A515B6">
      <w:pPr>
        <w:pStyle w:val="ListParagraph"/>
        <w:tabs>
          <w:tab w:val="left" w:pos="720"/>
        </w:tabs>
        <w:ind w:left="1080"/>
        <w:rPr>
          <w:rFonts w:ascii="Arial Narrow" w:hAnsi="Arial Narrow" w:cs="Arial"/>
        </w:rPr>
      </w:pPr>
    </w:p>
    <w:p w14:paraId="5B6D08B2" w14:textId="2F3A5B62" w:rsidR="00A515B6" w:rsidRPr="00A906E8" w:rsidRDefault="00A515B6" w:rsidP="00A515B6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Arial Narrow" w:eastAsiaTheme="minorHAnsi" w:hAnsi="Arial Narrow"/>
        </w:rPr>
      </w:pPr>
      <w:r w:rsidRPr="00A906E8">
        <w:rPr>
          <w:rFonts w:ascii="Arial Narrow" w:hAnsi="Arial Narrow" w:cs="Arial"/>
        </w:rPr>
        <w:t>Nama</w:t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  <w:t>:</w:t>
      </w:r>
      <w:r w:rsidRPr="00A906E8">
        <w:rPr>
          <w:rFonts w:ascii="Arial Narrow" w:eastAsiaTheme="minorHAnsi" w:hAnsi="Arial Narrow"/>
        </w:rPr>
        <w:t xml:space="preserve"> </w:t>
      </w:r>
      <w:r w:rsidR="000A137D">
        <w:rPr>
          <w:rFonts w:ascii="Arial Narrow" w:eastAsiaTheme="minorHAnsi" w:hAnsi="Arial Narrow"/>
        </w:rPr>
        <w:t>${nama_asesor3}</w:t>
      </w:r>
    </w:p>
    <w:p w14:paraId="00F36E82" w14:textId="77777777" w:rsidR="00A515B6" w:rsidRPr="00A906E8" w:rsidRDefault="00A515B6" w:rsidP="00A515B6">
      <w:pPr>
        <w:pStyle w:val="ListParagraph"/>
        <w:tabs>
          <w:tab w:val="left" w:pos="720"/>
        </w:tabs>
        <w:ind w:left="1080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Jabatan</w:t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</w:r>
      <w:r w:rsidRPr="00A906E8">
        <w:rPr>
          <w:rFonts w:ascii="Arial Narrow" w:hAnsi="Arial Narrow" w:cs="Arial"/>
        </w:rPr>
        <w:tab/>
        <w:t>: Anggota Tim Asesor</w:t>
      </w:r>
    </w:p>
    <w:p w14:paraId="15E31C8A" w14:textId="77777777" w:rsidR="00A515B6" w:rsidRPr="00A906E8" w:rsidRDefault="00A515B6" w:rsidP="00A515B6">
      <w:pPr>
        <w:pStyle w:val="ListParagraph"/>
        <w:ind w:left="1080"/>
        <w:rPr>
          <w:rFonts w:ascii="Arial Narrow" w:hAnsi="Arial Narrow" w:cs="Arial"/>
        </w:rPr>
      </w:pPr>
    </w:p>
    <w:p w14:paraId="44CA8D29" w14:textId="77777777" w:rsidR="00A515B6" w:rsidRPr="00A906E8" w:rsidRDefault="00A515B6" w:rsidP="00AE2BB7">
      <w:pPr>
        <w:spacing w:after="120"/>
        <w:jc w:val="both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Berdasarkan hasil visitasi dan verifikasi terhadap bahan/dokumen, Tim Asesor memberikan hasil rekomendasi untuk memenuhi persyaratan Akreditasi sebagaimana catatan terlampir.</w:t>
      </w:r>
    </w:p>
    <w:p w14:paraId="2996379F" w14:textId="77777777" w:rsidR="00A515B6" w:rsidRPr="00A906E8" w:rsidRDefault="00A515B6" w:rsidP="00A515B6">
      <w:pPr>
        <w:spacing w:after="0"/>
        <w:jc w:val="both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Demikian, Berita Acara ini dibuat untuk dapat diketahui bersama:</w:t>
      </w:r>
    </w:p>
    <w:p w14:paraId="02E0A921" w14:textId="77777777" w:rsidR="00A515B6" w:rsidRPr="00A906E8" w:rsidRDefault="00A515B6" w:rsidP="00A515B6">
      <w:pPr>
        <w:spacing w:after="0"/>
        <w:jc w:val="both"/>
        <w:rPr>
          <w:rFonts w:ascii="Arial Narrow" w:hAnsi="Arial Narrow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A515B6" w:rsidRPr="00A906E8" w14:paraId="4A189AFB" w14:textId="77777777" w:rsidTr="00884692">
        <w:tc>
          <w:tcPr>
            <w:tcW w:w="4508" w:type="dxa"/>
          </w:tcPr>
          <w:p w14:paraId="7FC50CB5" w14:textId="77777777" w:rsidR="00A515B6" w:rsidRPr="00A906E8" w:rsidRDefault="00A515B6" w:rsidP="00884692">
            <w:pPr>
              <w:spacing w:after="0"/>
              <w:jc w:val="center"/>
              <w:rPr>
                <w:rFonts w:ascii="Arial Narrow" w:hAnsi="Arial Narrow" w:cs="Arial"/>
              </w:rPr>
            </w:pPr>
          </w:p>
          <w:p w14:paraId="45858506" w14:textId="77777777" w:rsidR="00A515B6" w:rsidRPr="00A906E8" w:rsidRDefault="00A515B6" w:rsidP="00884692">
            <w:pPr>
              <w:spacing w:after="0"/>
              <w:jc w:val="center"/>
              <w:rPr>
                <w:rFonts w:ascii="Arial Narrow" w:hAnsi="Arial Narrow" w:cs="Arial"/>
              </w:rPr>
            </w:pPr>
            <w:r w:rsidRPr="00A906E8">
              <w:rPr>
                <w:rFonts w:ascii="Arial Narrow" w:hAnsi="Arial Narrow" w:cs="Arial"/>
              </w:rPr>
              <w:t>Ketua Tim Asesor</w:t>
            </w:r>
          </w:p>
          <w:p w14:paraId="2E4D1F1B" w14:textId="77777777" w:rsidR="00A515B6" w:rsidRPr="00A906E8" w:rsidRDefault="00A515B6" w:rsidP="00884692">
            <w:pPr>
              <w:spacing w:after="0"/>
              <w:jc w:val="both"/>
              <w:rPr>
                <w:rFonts w:ascii="Arial Narrow" w:hAnsi="Arial Narrow" w:cs="Arial"/>
              </w:rPr>
            </w:pPr>
          </w:p>
          <w:p w14:paraId="5FAF262C" w14:textId="77777777" w:rsidR="00A515B6" w:rsidRPr="00A906E8" w:rsidRDefault="00A515B6" w:rsidP="00884692">
            <w:pPr>
              <w:spacing w:after="0"/>
              <w:jc w:val="both"/>
              <w:rPr>
                <w:rFonts w:ascii="Arial Narrow" w:hAnsi="Arial Narrow" w:cs="Arial"/>
              </w:rPr>
            </w:pPr>
          </w:p>
          <w:p w14:paraId="5D585E3E" w14:textId="77777777" w:rsidR="00A515B6" w:rsidRPr="00A906E8" w:rsidRDefault="00A515B6" w:rsidP="00884692">
            <w:pPr>
              <w:spacing w:after="0"/>
              <w:jc w:val="both"/>
              <w:rPr>
                <w:rFonts w:ascii="Arial Narrow" w:hAnsi="Arial Narrow" w:cs="Arial"/>
              </w:rPr>
            </w:pPr>
          </w:p>
          <w:p w14:paraId="22245ED2" w14:textId="77777777" w:rsidR="00A515B6" w:rsidRPr="00A906E8" w:rsidRDefault="00A515B6" w:rsidP="00884692">
            <w:pPr>
              <w:spacing w:after="0"/>
              <w:jc w:val="both"/>
              <w:rPr>
                <w:rFonts w:ascii="Arial Narrow" w:hAnsi="Arial Narrow" w:cs="Arial"/>
              </w:rPr>
            </w:pPr>
          </w:p>
          <w:p w14:paraId="68566026" w14:textId="77777777" w:rsidR="00A515B6" w:rsidRPr="00A906E8" w:rsidRDefault="00A515B6" w:rsidP="00884692">
            <w:pPr>
              <w:spacing w:after="0"/>
              <w:jc w:val="both"/>
              <w:rPr>
                <w:rFonts w:ascii="Arial Narrow" w:hAnsi="Arial Narrow" w:cs="Arial"/>
              </w:rPr>
            </w:pPr>
          </w:p>
          <w:p w14:paraId="54B3850B" w14:textId="51787C08" w:rsidR="00A515B6" w:rsidRPr="00A906E8" w:rsidRDefault="00064A2E" w:rsidP="00064A2E">
            <w:pPr>
              <w:spacing w:after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eastAsiaTheme="minorHAnsi" w:hAnsi="Arial Narrow"/>
              </w:rPr>
              <w:t>${nama_asesor1}</w:t>
            </w:r>
          </w:p>
          <w:p w14:paraId="0603DEC7" w14:textId="53FD3B3A" w:rsidR="00A515B6" w:rsidRPr="00A906E8" w:rsidRDefault="00A515B6" w:rsidP="00AE2BB7">
            <w:pPr>
              <w:spacing w:after="0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509" w:type="dxa"/>
          </w:tcPr>
          <w:p w14:paraId="5D861B5C" w14:textId="37628ED7" w:rsidR="00A515B6" w:rsidRPr="00A906E8" w:rsidRDefault="00A515B6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  <w:r w:rsidRPr="00A906E8">
              <w:rPr>
                <w:rFonts w:ascii="Arial Narrow" w:hAnsi="Arial Narrow" w:cs="Arial"/>
              </w:rPr>
              <w:t>Jakarta,</w:t>
            </w:r>
            <w:r w:rsidRPr="000A137D">
              <w:rPr>
                <w:rFonts w:ascii="Arial Narrow" w:hAnsi="Arial Narrow" w:cs="Arial"/>
              </w:rPr>
              <w:t xml:space="preserve"> </w:t>
            </w:r>
            <w:r w:rsidR="000A137D" w:rsidRPr="000A137D">
              <w:rPr>
                <w:rFonts w:ascii="Arial Narrow" w:hAnsi="Arial Narrow" w:cs="Arial"/>
              </w:rPr>
              <w:t>${tanggal}</w:t>
            </w:r>
          </w:p>
          <w:p w14:paraId="7CD4728F" w14:textId="2C000F3B" w:rsidR="00A515B6" w:rsidRPr="000A137D" w:rsidRDefault="000A137D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  <w:r w:rsidRPr="000A137D">
              <w:rPr>
                <w:rFonts w:ascii="Arial Narrow" w:hAnsi="Arial Narrow" w:cs="Arial"/>
              </w:rPr>
              <w:t>${jabatan_kepala}</w:t>
            </w:r>
          </w:p>
          <w:p w14:paraId="7D3BC57E" w14:textId="77777777" w:rsidR="00A515B6" w:rsidRPr="00A906E8" w:rsidRDefault="00A515B6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</w:p>
          <w:p w14:paraId="79146230" w14:textId="77777777" w:rsidR="00A515B6" w:rsidRPr="00A906E8" w:rsidRDefault="00A515B6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</w:p>
          <w:p w14:paraId="1E07CF8A" w14:textId="77777777" w:rsidR="00A515B6" w:rsidRPr="00A906E8" w:rsidRDefault="00A515B6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</w:p>
          <w:p w14:paraId="2CB19D9A" w14:textId="77777777" w:rsidR="00A515B6" w:rsidRPr="00A906E8" w:rsidRDefault="00A515B6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</w:p>
          <w:p w14:paraId="34F7E6D3" w14:textId="77777777" w:rsidR="00A515B6" w:rsidRPr="00A906E8" w:rsidRDefault="00A515B6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</w:p>
          <w:p w14:paraId="255F0A3D" w14:textId="1C8F13D7" w:rsidR="00A515B6" w:rsidRPr="00A906E8" w:rsidRDefault="00D170BE" w:rsidP="000A137D">
            <w:pPr>
              <w:spacing w:after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eastAsiaTheme="minorHAnsi" w:hAnsi="Arial Narrow"/>
              </w:rPr>
              <w:t>${nama_kepala}</w:t>
            </w:r>
          </w:p>
        </w:tc>
      </w:tr>
    </w:tbl>
    <w:p w14:paraId="2CFE5A57" w14:textId="77777777" w:rsidR="00A515B6" w:rsidRPr="00A906E8" w:rsidRDefault="00A515B6" w:rsidP="00A515B6">
      <w:pPr>
        <w:spacing w:after="0"/>
        <w:jc w:val="both"/>
        <w:rPr>
          <w:rFonts w:ascii="Arial Narrow" w:hAnsi="Arial Narrow" w:cs="Arial"/>
        </w:rPr>
      </w:pPr>
    </w:p>
    <w:p w14:paraId="34DC7633" w14:textId="77777777" w:rsidR="00A515B6" w:rsidRPr="00A906E8" w:rsidRDefault="00A515B6" w:rsidP="00A515B6">
      <w:pPr>
        <w:pStyle w:val="ListParagraph"/>
        <w:spacing w:after="0" w:line="240" w:lineRule="auto"/>
        <w:jc w:val="center"/>
        <w:rPr>
          <w:rFonts w:ascii="Arial Narrow" w:hAnsi="Arial Narrow" w:cs="Arial"/>
        </w:rPr>
      </w:pPr>
      <w:r w:rsidRPr="00A906E8">
        <w:rPr>
          <w:rFonts w:ascii="Arial Narrow" w:hAnsi="Arial Narrow" w:cs="Arial"/>
        </w:rPr>
        <w:t>Anggota :</w:t>
      </w:r>
    </w:p>
    <w:p w14:paraId="08AF5E05" w14:textId="77777777" w:rsidR="00A515B6" w:rsidRPr="00A906E8" w:rsidRDefault="00A515B6" w:rsidP="00A515B6">
      <w:pPr>
        <w:rPr>
          <w:rFonts w:ascii="Arial Narrow" w:eastAsia="Arial Narrow" w:hAnsi="Arial Narrow" w:cs="Arial Narrow"/>
        </w:rPr>
      </w:pPr>
    </w:p>
    <w:p w14:paraId="4AB690FA" w14:textId="0217707C" w:rsidR="00A515B6" w:rsidRPr="000A137D" w:rsidRDefault="000A137D" w:rsidP="00AE2A3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</w:rPr>
      </w:pPr>
      <w:r w:rsidRPr="000A137D">
        <w:rPr>
          <w:rFonts w:ascii="Arial Narrow" w:hAnsi="Arial Narrow"/>
        </w:rPr>
        <w:t>${nama_asesor2}</w:t>
      </w:r>
      <w:r w:rsidR="00A515B6" w:rsidRPr="000A137D">
        <w:rPr>
          <w:rFonts w:ascii="Arial Narrow" w:hAnsi="Arial Narrow"/>
        </w:rPr>
        <w:tab/>
      </w:r>
      <w:r w:rsidR="00A515B6" w:rsidRPr="000A137D">
        <w:rPr>
          <w:rFonts w:ascii="Arial Narrow" w:eastAsia="Arial Narrow" w:hAnsi="Arial Narrow" w:cs="Arial Narrow"/>
        </w:rPr>
        <w:t xml:space="preserve"> </w:t>
      </w:r>
      <w:r w:rsidR="00A515B6" w:rsidRPr="000A137D">
        <w:rPr>
          <w:rFonts w:ascii="Arial Narrow" w:eastAsia="Arial Narrow" w:hAnsi="Arial Narrow" w:cs="Arial Narrow"/>
        </w:rPr>
        <w:tab/>
      </w:r>
      <w:r w:rsidR="00A515B6" w:rsidRPr="000A137D">
        <w:rPr>
          <w:rFonts w:ascii="Arial Narrow" w:eastAsia="Arial Narrow" w:hAnsi="Arial Narrow" w:cs="Arial Narrow"/>
        </w:rPr>
        <w:tab/>
      </w:r>
      <w:r w:rsidR="00A515B6" w:rsidRPr="000A137D">
        <w:rPr>
          <w:rFonts w:ascii="Arial Narrow" w:eastAsia="Arial Narrow" w:hAnsi="Arial Narrow" w:cs="Arial Narrow"/>
        </w:rPr>
        <w:tab/>
        <w:t>(</w:t>
      </w:r>
      <w:r w:rsidR="00A515B6" w:rsidRPr="000A137D">
        <w:rPr>
          <w:rFonts w:ascii="Arial Narrow" w:eastAsia="Arial Narrow" w:hAnsi="Arial Narrow" w:cs="Arial Narrow"/>
        </w:rPr>
        <w:tab/>
        <w:t xml:space="preserve">                                      )</w:t>
      </w:r>
    </w:p>
    <w:p w14:paraId="58E49246" w14:textId="77777777" w:rsidR="00A515B6" w:rsidRPr="000A137D" w:rsidRDefault="00A515B6" w:rsidP="00A515B6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 Narrow" w:eastAsia="Arial Narrow" w:hAnsi="Arial Narrow" w:cs="Arial Narrow"/>
        </w:rPr>
      </w:pPr>
    </w:p>
    <w:p w14:paraId="0CED5ABC" w14:textId="3792A5E0" w:rsidR="00350804" w:rsidRPr="00A906E8" w:rsidRDefault="000A137D" w:rsidP="00AE2A34">
      <w:pPr>
        <w:pStyle w:val="ListParagraph"/>
        <w:numPr>
          <w:ilvl w:val="0"/>
          <w:numId w:val="10"/>
        </w:numPr>
        <w:spacing w:after="0" w:line="240" w:lineRule="auto"/>
        <w:rPr>
          <w:rFonts w:ascii="Arial Narrow" w:hAnsi="Arial Narrow"/>
          <w:b/>
        </w:rPr>
      </w:pPr>
      <w:r w:rsidRPr="000A137D">
        <w:rPr>
          <w:rFonts w:ascii="Arial Narrow" w:hAnsi="Arial Narrow"/>
        </w:rPr>
        <w:t>${nama_asesor3}</w:t>
      </w:r>
      <w:r w:rsidR="00A515B6" w:rsidRPr="00A906E8">
        <w:rPr>
          <w:rFonts w:ascii="Arial Narrow" w:eastAsia="Arial Narrow" w:hAnsi="Arial Narrow" w:cs="Arial Narrow"/>
        </w:rPr>
        <w:tab/>
      </w:r>
      <w:r w:rsidR="00A515B6" w:rsidRPr="00A906E8">
        <w:rPr>
          <w:rFonts w:ascii="Arial Narrow" w:eastAsia="Arial Narrow" w:hAnsi="Arial Narrow" w:cs="Arial Narrow"/>
        </w:rPr>
        <w:tab/>
        <w:t xml:space="preserve"> </w:t>
      </w:r>
      <w:r w:rsidR="00A515B6" w:rsidRPr="00A906E8">
        <w:rPr>
          <w:rFonts w:ascii="Arial Narrow" w:eastAsia="Arial Narrow" w:hAnsi="Arial Narrow" w:cs="Arial Narrow"/>
        </w:rPr>
        <w:tab/>
      </w:r>
      <w:r w:rsidR="00A515B6" w:rsidRPr="00A906E8">
        <w:rPr>
          <w:rFonts w:ascii="Arial Narrow" w:eastAsia="Arial Narrow" w:hAnsi="Arial Narrow" w:cs="Arial Narrow"/>
        </w:rPr>
        <w:tab/>
        <w:t>(</w:t>
      </w:r>
      <w:r w:rsidR="00A515B6" w:rsidRPr="00A906E8">
        <w:rPr>
          <w:rFonts w:ascii="Arial Narrow" w:eastAsia="Arial Narrow" w:hAnsi="Arial Narrow" w:cs="Arial Narrow"/>
        </w:rPr>
        <w:tab/>
      </w:r>
      <w:r w:rsidR="00A515B6" w:rsidRPr="00A906E8">
        <w:rPr>
          <w:rFonts w:ascii="Arial Narrow" w:eastAsia="Arial Narrow" w:hAnsi="Arial Narrow" w:cs="Arial Narrow"/>
        </w:rPr>
        <w:tab/>
      </w:r>
      <w:r w:rsidR="00A515B6" w:rsidRPr="00A906E8">
        <w:rPr>
          <w:rFonts w:ascii="Arial Narrow" w:eastAsia="Arial Narrow" w:hAnsi="Arial Narrow" w:cs="Arial Narrow"/>
        </w:rPr>
        <w:tab/>
        <w:t xml:space="preserve">         </w:t>
      </w:r>
      <w:bookmarkStart w:id="2" w:name="_heading=h.gjdgxs" w:colFirst="0" w:colLast="0"/>
      <w:bookmarkEnd w:id="2"/>
      <w:r w:rsidR="00A515B6" w:rsidRPr="00A906E8">
        <w:rPr>
          <w:rFonts w:ascii="Arial Narrow" w:eastAsia="Arial Narrow" w:hAnsi="Arial Narrow" w:cs="Arial Narrow"/>
        </w:rPr>
        <w:t>)</w:t>
      </w:r>
      <w:r w:rsidR="00350804" w:rsidRPr="00A906E8">
        <w:rPr>
          <w:rFonts w:ascii="Arial Narrow" w:hAnsi="Arial Narrow"/>
          <w:b/>
        </w:rPr>
        <w:br w:type="page"/>
      </w:r>
    </w:p>
    <w:p w14:paraId="2B6E80CA" w14:textId="7F2444B4" w:rsidR="005C1059" w:rsidRPr="00A906E8" w:rsidRDefault="005C1059" w:rsidP="005C1059">
      <w:pPr>
        <w:spacing w:after="0" w:line="240" w:lineRule="auto"/>
        <w:jc w:val="right"/>
        <w:rPr>
          <w:rFonts w:ascii="Arial Narrow" w:hAnsi="Arial Narrow"/>
          <w:b/>
          <w:lang w:val="en-ID"/>
        </w:rPr>
      </w:pPr>
      <w:r w:rsidRPr="00A906E8">
        <w:rPr>
          <w:rFonts w:ascii="Arial Narrow" w:hAnsi="Arial Narrow"/>
          <w:b/>
        </w:rPr>
        <w:lastRenderedPageBreak/>
        <w:t>LAMPIRAN</w:t>
      </w:r>
      <w:r w:rsidR="00BA41DA" w:rsidRPr="00A906E8">
        <w:rPr>
          <w:rFonts w:ascii="Arial Narrow" w:hAnsi="Arial Narrow"/>
          <w:b/>
          <w:lang w:val="en-ID"/>
        </w:rPr>
        <w:t xml:space="preserve"> I</w:t>
      </w:r>
    </w:p>
    <w:p w14:paraId="494F93D5" w14:textId="77777777" w:rsidR="005C1059" w:rsidRPr="00A906E8" w:rsidRDefault="005C1059" w:rsidP="005C1059">
      <w:pPr>
        <w:spacing w:after="0" w:line="240" w:lineRule="auto"/>
        <w:jc w:val="right"/>
        <w:rPr>
          <w:rFonts w:ascii="Arial Narrow" w:hAnsi="Arial Narrow"/>
          <w:b/>
        </w:rPr>
      </w:pPr>
    </w:p>
    <w:p w14:paraId="5EC391E1" w14:textId="77777777" w:rsidR="00BA41DA" w:rsidRPr="009505F2" w:rsidRDefault="00BA41DA" w:rsidP="00BA41DA">
      <w:pPr>
        <w:pStyle w:val="NormalWeb"/>
        <w:spacing w:before="0" w:beforeAutospacing="0" w:after="200" w:afterAutospacing="0"/>
        <w:jc w:val="center"/>
        <w:rPr>
          <w:rFonts w:ascii="Arial Narrow" w:hAnsi="Arial Narrow"/>
          <w:sz w:val="22"/>
          <w:szCs w:val="22"/>
        </w:rPr>
      </w:pPr>
      <w:r w:rsidRPr="009505F2">
        <w:rPr>
          <w:rFonts w:ascii="Arial Narrow" w:hAnsi="Arial Narrow"/>
          <w:b/>
          <w:bCs/>
          <w:sz w:val="22"/>
          <w:szCs w:val="22"/>
        </w:rPr>
        <w:t>Rekomendasi Hasil Visitasi</w:t>
      </w:r>
    </w:p>
    <w:p w14:paraId="0FC03C08" w14:textId="4A49FABE" w:rsidR="00BA41DA" w:rsidRPr="009505F2" w:rsidRDefault="00BA41DA" w:rsidP="00BA41DA">
      <w:pPr>
        <w:pStyle w:val="NormalWeb"/>
        <w:spacing w:before="0" w:beforeAutospacing="0" w:after="200" w:afterAutospacing="0"/>
        <w:jc w:val="center"/>
        <w:rPr>
          <w:rFonts w:ascii="Arial Narrow" w:hAnsi="Arial Narrow"/>
          <w:sz w:val="22"/>
          <w:szCs w:val="22"/>
        </w:rPr>
      </w:pPr>
      <w:r w:rsidRPr="009505F2">
        <w:rPr>
          <w:rFonts w:ascii="Arial Narrow" w:hAnsi="Arial Narrow"/>
          <w:b/>
          <w:bCs/>
          <w:sz w:val="22"/>
          <w:szCs w:val="22"/>
        </w:rPr>
        <w:t xml:space="preserve">Berdasarkan Observasi dan Wawancara dengan Pengelola dan Penyelenggara Akreditasi, </w:t>
      </w:r>
      <w:r w:rsidR="00010A00" w:rsidRPr="009505F2">
        <w:rPr>
          <w:rFonts w:ascii="Arial Narrow" w:hAnsi="Arial Narrow"/>
          <w:b/>
          <w:bCs/>
          <w:sz w:val="22"/>
          <w:szCs w:val="22"/>
        </w:rPr>
        <w:t>Widyaiswara, Alumni</w:t>
      </w:r>
      <w:r w:rsidRPr="009505F2">
        <w:rPr>
          <w:rFonts w:ascii="Arial Narrow" w:hAnsi="Arial Narrow"/>
          <w:b/>
          <w:bCs/>
          <w:sz w:val="22"/>
          <w:szCs w:val="22"/>
        </w:rPr>
        <w:t xml:space="preserve">, </w:t>
      </w:r>
      <w:r w:rsidR="00010A00" w:rsidRPr="009505F2">
        <w:rPr>
          <w:rFonts w:ascii="Arial Narrow" w:hAnsi="Arial Narrow"/>
          <w:b/>
          <w:bCs/>
          <w:sz w:val="22"/>
          <w:szCs w:val="22"/>
        </w:rPr>
        <w:t xml:space="preserve">dan </w:t>
      </w:r>
      <w:r w:rsidRPr="009505F2">
        <w:rPr>
          <w:rFonts w:ascii="Arial Narrow" w:hAnsi="Arial Narrow"/>
          <w:b/>
          <w:bCs/>
          <w:sz w:val="22"/>
          <w:szCs w:val="22"/>
        </w:rPr>
        <w:t>Tim Penjamin Mutu</w:t>
      </w:r>
    </w:p>
    <w:p w14:paraId="3DDEB49B" w14:textId="1C52BD2B" w:rsidR="00BA41DA" w:rsidRPr="006839AC" w:rsidRDefault="00BA41DA" w:rsidP="006839AC">
      <w:pPr>
        <w:pStyle w:val="NormalWeb"/>
        <w:spacing w:before="0" w:beforeAutospacing="0" w:after="200" w:afterAutospacing="0"/>
        <w:jc w:val="both"/>
        <w:rPr>
          <w:rFonts w:ascii="Arial Narrow" w:hAnsi="Arial Narrow"/>
          <w:sz w:val="22"/>
          <w:szCs w:val="22"/>
        </w:rPr>
      </w:pPr>
      <w:r w:rsidRPr="00A906E8">
        <w:rPr>
          <w:rFonts w:ascii="Arial Narrow" w:hAnsi="Arial Narrow"/>
          <w:sz w:val="22"/>
          <w:szCs w:val="22"/>
        </w:rPr>
        <w:t xml:space="preserve">Dalam rangka perbaikan </w:t>
      </w:r>
      <w:r w:rsidRPr="00B51A7D">
        <w:rPr>
          <w:rFonts w:ascii="Arial Narrow" w:hAnsi="Arial Narrow"/>
          <w:sz w:val="22"/>
          <w:szCs w:val="22"/>
        </w:rPr>
        <w:t xml:space="preserve">data </w:t>
      </w:r>
      <w:r w:rsidR="004C58EF" w:rsidRPr="00A906E8">
        <w:rPr>
          <w:rFonts w:ascii="Arial Narrow" w:hAnsi="Arial Narrow" w:cs="Arial"/>
          <w:sz w:val="22"/>
          <w:szCs w:val="22"/>
        </w:rPr>
        <w:t xml:space="preserve">Akreditasi Lembaga Penyelenggara Pelatihan </w:t>
      </w:r>
      <w:r w:rsidR="00C96EE1">
        <w:rPr>
          <w:rFonts w:ascii="Arial Narrow" w:hAnsi="Arial Narrow" w:cs="Arial"/>
          <w:sz w:val="22"/>
          <w:szCs w:val="22"/>
        </w:rPr>
        <w:t>d</w:t>
      </w:r>
      <w:r w:rsidR="004C58EF" w:rsidRPr="00A906E8">
        <w:rPr>
          <w:rFonts w:ascii="Arial Narrow" w:hAnsi="Arial Narrow" w:cs="Arial"/>
          <w:sz w:val="22"/>
          <w:szCs w:val="22"/>
        </w:rPr>
        <w:t xml:space="preserve">i Bidang </w:t>
      </w:r>
      <w:r w:rsidR="00C96EE1" w:rsidRPr="00C96EE1">
        <w:rPr>
          <w:rFonts w:ascii="Arial Narrow" w:hAnsi="Arial Narrow" w:cs="Arial"/>
          <w:sz w:val="22"/>
          <w:szCs w:val="22"/>
        </w:rPr>
        <w:t>$</w:t>
      </w:r>
      <w:r w:rsidR="009D065B">
        <w:rPr>
          <w:rFonts w:ascii="Arial Narrow" w:hAnsi="Arial Narrow" w:cs="Arial"/>
          <w:sz w:val="22"/>
          <w:szCs w:val="22"/>
        </w:rPr>
        <w:t>{</w:t>
      </w:r>
      <w:r w:rsidR="00C96EE1" w:rsidRPr="00C96EE1">
        <w:rPr>
          <w:rFonts w:ascii="Arial Narrow" w:hAnsi="Arial Narrow" w:cs="Arial"/>
          <w:sz w:val="22"/>
          <w:szCs w:val="22"/>
        </w:rPr>
        <w:t>jenis_pengajuan</w:t>
      </w:r>
      <w:r w:rsidR="009D065B">
        <w:rPr>
          <w:rFonts w:ascii="Arial Narrow" w:hAnsi="Arial Narrow" w:cs="Arial"/>
          <w:sz w:val="22"/>
          <w:szCs w:val="22"/>
        </w:rPr>
        <w:t>}</w:t>
      </w:r>
      <w:r w:rsidRPr="00B51A7D">
        <w:rPr>
          <w:rFonts w:ascii="Arial Narrow" w:hAnsi="Arial Narrow" w:cs="Arial"/>
          <w:sz w:val="22"/>
          <w:szCs w:val="22"/>
        </w:rPr>
        <w:t xml:space="preserve"> </w:t>
      </w:r>
      <w:r w:rsidRPr="00A906E8">
        <w:rPr>
          <w:rFonts w:ascii="Arial Narrow" w:hAnsi="Arial Narrow" w:cs="Arial"/>
          <w:sz w:val="22"/>
          <w:szCs w:val="22"/>
        </w:rPr>
        <w:t xml:space="preserve">di </w:t>
      </w:r>
      <w:r w:rsidR="000A137D" w:rsidRPr="000A137D">
        <w:rPr>
          <w:rFonts w:ascii="Arial Narrow" w:hAnsi="Arial Narrow" w:cs="Arial"/>
          <w:sz w:val="22"/>
          <w:szCs w:val="22"/>
        </w:rPr>
        <w:t>${nama_lemdik}</w:t>
      </w:r>
      <w:r w:rsidRPr="00A906E8">
        <w:rPr>
          <w:rFonts w:ascii="Arial Narrow" w:hAnsi="Arial Narrow"/>
          <w:sz w:val="22"/>
          <w:szCs w:val="22"/>
        </w:rPr>
        <w:t>, maka disimpulkan beberapa catatan sebagai berikut:</w:t>
      </w:r>
    </w:p>
    <w:tbl>
      <w:tblPr>
        <w:tblW w:w="901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006"/>
        <w:gridCol w:w="2803"/>
        <w:gridCol w:w="2837"/>
      </w:tblGrid>
      <w:tr w:rsidR="004E42FF" w:rsidRPr="00A906E8" w14:paraId="2BEFFC41" w14:textId="77777777" w:rsidTr="00D47FC4">
        <w:trPr>
          <w:trHeight w:val="524"/>
          <w:tblHeader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6E23" w14:textId="15BF0767" w:rsidR="004E42FF" w:rsidRPr="00A906E8" w:rsidRDefault="004E42FF" w:rsidP="004E42FF">
            <w:pPr>
              <w:spacing w:before="120" w:after="120" w:line="240" w:lineRule="auto"/>
              <w:jc w:val="center"/>
              <w:rPr>
                <w:rFonts w:ascii="Arial Narrow" w:eastAsia="Times New Roman" w:hAnsi="Arial Narrow"/>
                <w:b/>
                <w:bCs/>
                <w:lang w:eastAsia="id-ID"/>
              </w:rPr>
            </w:pPr>
            <w:r w:rsidRPr="00A906E8">
              <w:rPr>
                <w:rFonts w:ascii="Arial Narrow" w:eastAsia="Times New Roman" w:hAnsi="Arial Narrow"/>
                <w:b/>
                <w:bCs/>
                <w:lang w:eastAsia="id-ID"/>
              </w:rPr>
              <w:t>UNSUR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6B1B9" w14:textId="36EB0D35" w:rsidR="004E42FF" w:rsidRPr="00A906E8" w:rsidRDefault="004E42FF" w:rsidP="004E42FF">
            <w:pPr>
              <w:spacing w:before="120" w:after="120" w:line="240" w:lineRule="auto"/>
              <w:jc w:val="center"/>
              <w:rPr>
                <w:rFonts w:ascii="Arial Narrow" w:eastAsia="Times New Roman" w:hAnsi="Arial Narrow"/>
                <w:b/>
                <w:bCs/>
                <w:lang w:eastAsia="id-ID"/>
              </w:rPr>
            </w:pPr>
            <w:r w:rsidRPr="00A906E8">
              <w:rPr>
                <w:rFonts w:ascii="Arial Narrow" w:eastAsia="Times New Roman" w:hAnsi="Arial Narrow"/>
                <w:b/>
                <w:bCs/>
                <w:lang w:eastAsia="id-ID"/>
              </w:rPr>
              <w:t>SUB-UNSUR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CCB85" w14:textId="77777777" w:rsidR="004E42FF" w:rsidRPr="00A906E8" w:rsidRDefault="004E42FF" w:rsidP="004E42FF">
            <w:pPr>
              <w:spacing w:before="120" w:after="120" w:line="240" w:lineRule="auto"/>
              <w:jc w:val="center"/>
              <w:rPr>
                <w:rFonts w:ascii="Arial Narrow" w:eastAsia="Times New Roman" w:hAnsi="Arial Narrow"/>
                <w:b/>
                <w:bCs/>
                <w:lang w:eastAsia="id-ID"/>
              </w:rPr>
            </w:pPr>
            <w:r w:rsidRPr="00A906E8">
              <w:rPr>
                <w:rFonts w:ascii="Arial Narrow" w:eastAsia="Times New Roman" w:hAnsi="Arial Narrow"/>
                <w:b/>
                <w:bCs/>
                <w:lang w:eastAsia="id-ID"/>
              </w:rPr>
              <w:t>CATATAN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86177" w14:textId="77777777" w:rsidR="004E42FF" w:rsidRPr="00A906E8" w:rsidRDefault="004E42FF" w:rsidP="004E42FF">
            <w:pPr>
              <w:spacing w:before="120" w:after="120" w:line="240" w:lineRule="auto"/>
              <w:jc w:val="center"/>
              <w:rPr>
                <w:rFonts w:ascii="Arial Narrow" w:eastAsia="Times New Roman" w:hAnsi="Arial Narrow"/>
                <w:b/>
                <w:bCs/>
                <w:lang w:eastAsia="id-ID"/>
              </w:rPr>
            </w:pPr>
            <w:r w:rsidRPr="00A906E8">
              <w:rPr>
                <w:rFonts w:ascii="Arial Narrow" w:eastAsia="Times New Roman" w:hAnsi="Arial Narrow"/>
                <w:b/>
                <w:bCs/>
                <w:lang w:eastAsia="id-ID"/>
              </w:rPr>
              <w:t>REKOMENDASI</w:t>
            </w:r>
          </w:p>
        </w:tc>
      </w:tr>
      <w:tr w:rsidR="004E42FF" w:rsidRPr="00A906E8" w14:paraId="3B234D8C" w14:textId="77777777" w:rsidTr="00D47FC4">
        <w:trPr>
          <w:trHeight w:val="423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B910" w14:textId="12B70C62" w:rsidR="004E42FF" w:rsidRPr="00835B20" w:rsidRDefault="004E42FF" w:rsidP="00C3329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 w:rsidRPr="00835B20">
              <w:rPr>
                <w:rFonts w:ascii="Arial Narrow" w:eastAsia="Times New Roman" w:hAnsi="Arial Narrow"/>
                <w:lang w:eastAsia="id-ID"/>
              </w:rPr>
              <w:t>Kelembagaan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0046" w14:textId="36BEC87C" w:rsidR="004E42FF" w:rsidRPr="00621BBB" w:rsidRDefault="004E42FF" w:rsidP="00C3329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 w:rsidRPr="00621BBB">
              <w:rPr>
                <w:rFonts w:ascii="Arial Narrow" w:eastAsia="Times New Roman" w:hAnsi="Arial Narrow"/>
                <w:lang w:eastAsia="id-ID"/>
              </w:rPr>
              <w:t>Kelembagaan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6DDC" w14:textId="3684F63F" w:rsidR="004E42FF" w:rsidRPr="000A51AC" w:rsidRDefault="004E42FF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${noteA}</w:t>
            </w:r>
          </w:p>
          <w:p w14:paraId="4B48E9AA" w14:textId="419D0C20" w:rsidR="004E42FF" w:rsidRDefault="004E42FF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itemA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4DC15013" w14:textId="774D19A0" w:rsidR="004E42FF" w:rsidRPr="000A51AC" w:rsidRDefault="004E42FF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0A51AC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A</w:t>
            </w:r>
            <w:r w:rsidRPr="000A51AC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0E38" w14:textId="34E63863" w:rsidR="004E42FF" w:rsidRPr="000A51AC" w:rsidRDefault="004E42FF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${note2A}</w:t>
            </w:r>
          </w:p>
          <w:p w14:paraId="7331760C" w14:textId="7F0E0A7F" w:rsidR="004E42FF" w:rsidRDefault="004E42FF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item2A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0C29D028" w14:textId="58B5B6DA" w:rsidR="004E42FF" w:rsidRPr="00A906E8" w:rsidRDefault="004E42FF" w:rsidP="004E42FF">
            <w:pPr>
              <w:spacing w:after="0"/>
              <w:ind w:right="146"/>
              <w:jc w:val="both"/>
              <w:rPr>
                <w:rFonts w:ascii="Arial Narrow" w:eastAsia="Times New Roman" w:hAnsi="Arial Narrow"/>
                <w:lang w:eastAsia="id-ID"/>
              </w:rPr>
            </w:pPr>
            <w:r w:rsidRPr="000A51AC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2A</w:t>
            </w:r>
            <w:r w:rsidRPr="000A51AC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C3329E" w:rsidRPr="00A906E8" w14:paraId="6E5F8830" w14:textId="77777777" w:rsidTr="00D47FC4">
        <w:trPr>
          <w:trHeight w:val="515"/>
          <w:jc w:val="center"/>
        </w:trPr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11D4E9" w14:textId="40169917" w:rsidR="00C3329E" w:rsidRPr="0090687C" w:rsidRDefault="00C3329E" w:rsidP="00C3329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Tenaga Kediklatan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88D9B" w14:textId="0109D261" w:rsidR="00C3329E" w:rsidRPr="0090687C" w:rsidRDefault="00C3329E" w:rsidP="00C3329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 w:rsidRPr="0090687C">
              <w:rPr>
                <w:rFonts w:ascii="Arial Narrow" w:eastAsia="Times New Roman" w:hAnsi="Arial Narrow"/>
                <w:lang w:eastAsia="id-ID"/>
              </w:rPr>
              <w:t>Fasilitator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9E33" w14:textId="32D598F0" w:rsidR="00C3329E" w:rsidRPr="000A51AC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${noteB}</w:t>
            </w:r>
          </w:p>
          <w:p w14:paraId="2E743854" w14:textId="395835C8" w:rsidR="00C3329E" w:rsidRDefault="00C3329E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itemB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04FD54DF" w14:textId="052E6176" w:rsidR="00C3329E" w:rsidRPr="00B27994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B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60231" w14:textId="0872D804" w:rsidR="00C3329E" w:rsidRPr="000A51AC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${note2B}</w:t>
            </w:r>
          </w:p>
          <w:p w14:paraId="782EE09F" w14:textId="38D5C18F" w:rsidR="00C3329E" w:rsidRDefault="00C3329E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item2B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05AD8F4F" w14:textId="7B6F55F3" w:rsidR="00C3329E" w:rsidRPr="009505F2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2B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C3329E" w:rsidRPr="00A906E8" w14:paraId="430F97ED" w14:textId="77777777" w:rsidTr="00D47FC4">
        <w:trPr>
          <w:trHeight w:val="560"/>
          <w:jc w:val="center"/>
        </w:trPr>
        <w:tc>
          <w:tcPr>
            <w:tcW w:w="127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228EE4" w14:textId="77777777" w:rsidR="00C3329E" w:rsidRPr="0090687C" w:rsidRDefault="00C3329E" w:rsidP="0090687C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A69D5" w14:textId="501E0EF1" w:rsidR="00C3329E" w:rsidRPr="0090687C" w:rsidRDefault="00C3329E" w:rsidP="00C3329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Pengelola Pelatihan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04AA5" w14:textId="22FC4412" w:rsidR="00C3329E" w:rsidRPr="000A51AC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${noteC}</w:t>
            </w:r>
          </w:p>
          <w:p w14:paraId="33E7D1B1" w14:textId="2B95F70C" w:rsidR="00C3329E" w:rsidRDefault="00C3329E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itemC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335B1D78" w14:textId="54CB9735" w:rsidR="00C3329E" w:rsidRPr="00B27994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C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C7DE" w14:textId="794144A8" w:rsidR="00C3329E" w:rsidRPr="000A51AC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${note2C}</w:t>
            </w:r>
          </w:p>
          <w:p w14:paraId="65DC6A3C" w14:textId="57F3EB1F" w:rsidR="00C3329E" w:rsidRDefault="00C3329E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item2C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49865FA2" w14:textId="438FFB79" w:rsidR="00C3329E" w:rsidRPr="009505F2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2C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C3329E" w:rsidRPr="00A906E8" w14:paraId="434A9F1D" w14:textId="77777777" w:rsidTr="00D47FC4">
        <w:trPr>
          <w:trHeight w:val="603"/>
          <w:jc w:val="center"/>
        </w:trPr>
        <w:tc>
          <w:tcPr>
            <w:tcW w:w="127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0EECA1" w14:textId="77777777" w:rsidR="00C3329E" w:rsidRPr="0090687C" w:rsidRDefault="00C3329E" w:rsidP="0090687C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9DC36" w14:textId="2899A4FF" w:rsidR="00C3329E" w:rsidRPr="0090687C" w:rsidRDefault="00C3329E" w:rsidP="00C3329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Pengelola Kelas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2E06" w14:textId="794031EF" w:rsidR="00C3329E" w:rsidRPr="000A51AC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${noteD}</w:t>
            </w:r>
          </w:p>
          <w:p w14:paraId="7E7D6BC2" w14:textId="64A6C534" w:rsidR="00C3329E" w:rsidRDefault="00C3329E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itemD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44C1C328" w14:textId="60ED69AA" w:rsidR="00C3329E" w:rsidRPr="00B27994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D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71511" w14:textId="05AF2A6D" w:rsidR="00C3329E" w:rsidRPr="000A51AC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${note2D}</w:t>
            </w:r>
          </w:p>
          <w:p w14:paraId="60202296" w14:textId="2BFB466E" w:rsidR="00C3329E" w:rsidRDefault="00C3329E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item2D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5868B091" w14:textId="61C9B197" w:rsidR="00C3329E" w:rsidRPr="009505F2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2D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C3329E" w:rsidRPr="00A906E8" w14:paraId="3EA2FF99" w14:textId="77777777" w:rsidTr="00D47FC4">
        <w:trPr>
          <w:trHeight w:val="603"/>
          <w:jc w:val="center"/>
        </w:trPr>
        <w:tc>
          <w:tcPr>
            <w:tcW w:w="127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21F673" w14:textId="77777777" w:rsidR="00C3329E" w:rsidRPr="0090687C" w:rsidRDefault="00C3329E" w:rsidP="0090687C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71EF4" w14:textId="520554AD" w:rsidR="00C3329E" w:rsidRPr="0090687C" w:rsidRDefault="00C3329E" w:rsidP="00C3329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Pengelola Sistem Informasi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8D23" w14:textId="2C52FB50" w:rsidR="00C3329E" w:rsidRPr="000A51AC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${noteE}</w:t>
            </w:r>
          </w:p>
          <w:p w14:paraId="17983AD6" w14:textId="78470266" w:rsidR="00C3329E" w:rsidRDefault="00C3329E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itemE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514B6024" w14:textId="7E826E58" w:rsidR="00C3329E" w:rsidRPr="00B27994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E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332F" w14:textId="11AEE093" w:rsidR="00C3329E" w:rsidRPr="000A51AC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${note2E}</w:t>
            </w:r>
          </w:p>
          <w:p w14:paraId="4A4E8CF5" w14:textId="7CEA1E65" w:rsidR="00C3329E" w:rsidRDefault="00C3329E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item2E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53B41553" w14:textId="71483578" w:rsidR="00C3329E" w:rsidRPr="009505F2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2E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C3329E" w:rsidRPr="00A906E8" w14:paraId="31051E21" w14:textId="77777777" w:rsidTr="00D47FC4">
        <w:trPr>
          <w:trHeight w:val="603"/>
          <w:jc w:val="center"/>
        </w:trPr>
        <w:tc>
          <w:tcPr>
            <w:tcW w:w="127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75FA96" w14:textId="77777777" w:rsidR="00C3329E" w:rsidRPr="0090687C" w:rsidRDefault="00C3329E" w:rsidP="0090687C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D9923F7" w14:textId="059CEDF6" w:rsidR="00C3329E" w:rsidRPr="0090687C" w:rsidRDefault="00C3329E" w:rsidP="00C3329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Analis Kebutuhan Pelatihan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5957D7" w14:textId="08E7D137" w:rsidR="00C3329E" w:rsidRPr="000A51AC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${noteF}</w:t>
            </w:r>
          </w:p>
          <w:p w14:paraId="22204864" w14:textId="1F180874" w:rsidR="00C3329E" w:rsidRDefault="00C3329E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itemF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0705892F" w14:textId="577A194F" w:rsidR="00C3329E" w:rsidRPr="00B27994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F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585098" w14:textId="7A382364" w:rsidR="00C3329E" w:rsidRPr="000A51AC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${note2F}</w:t>
            </w:r>
          </w:p>
          <w:p w14:paraId="25189077" w14:textId="56B2BB9F" w:rsidR="00C3329E" w:rsidRDefault="00C3329E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item2F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7A6C8A5D" w14:textId="21D4AC30" w:rsidR="00C3329E" w:rsidRPr="009505F2" w:rsidRDefault="00C3329E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2F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4E42FF" w:rsidRPr="00A906E8" w14:paraId="269E184C" w14:textId="77777777" w:rsidTr="00D47FC4">
        <w:trPr>
          <w:trHeight w:val="603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7C82" w14:textId="6F64795F" w:rsidR="004E42FF" w:rsidRPr="0090687C" w:rsidRDefault="005A5712" w:rsidP="0090687C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Fasilitas Pelatihan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0D7B2" w14:textId="7F86A419" w:rsidR="004E42FF" w:rsidRPr="0090687C" w:rsidRDefault="00A35C0C" w:rsidP="00C3329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Sarana Prasarana Lembaga Penyelenggara</w:t>
            </w:r>
            <w:r w:rsidR="00D41E2D">
              <w:rPr>
                <w:rFonts w:ascii="Arial Narrow" w:eastAsia="Times New Roman" w:hAnsi="Arial Narrow"/>
                <w:lang w:eastAsia="id-ID"/>
              </w:rPr>
              <w:t xml:space="preserve"> PSTK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A47C" w14:textId="17E80CAB" w:rsidR="004E42FF" w:rsidRPr="000A51AC" w:rsidRDefault="004E42FF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${noteG}</w:t>
            </w:r>
          </w:p>
          <w:p w14:paraId="58F8667A" w14:textId="359A04CA" w:rsidR="004E42FF" w:rsidRDefault="004E42FF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itemG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7EDF784A" w14:textId="241E8734" w:rsidR="004E42FF" w:rsidRPr="00B27994" w:rsidRDefault="004E42FF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G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20B0" w14:textId="129BC4DD" w:rsidR="004E42FF" w:rsidRPr="000A51AC" w:rsidRDefault="004E42FF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${note2G}</w:t>
            </w:r>
          </w:p>
          <w:p w14:paraId="26CBEF6F" w14:textId="4F7D3D0C" w:rsidR="004E42FF" w:rsidRDefault="004E42FF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item2G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5E16AAAA" w14:textId="76DE76B7" w:rsidR="004E42FF" w:rsidRPr="009505F2" w:rsidRDefault="004E42FF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2G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5A5712" w:rsidRPr="00A906E8" w14:paraId="0662A2C5" w14:textId="77777777" w:rsidTr="00D47FC4">
        <w:trPr>
          <w:trHeight w:val="865"/>
          <w:jc w:val="center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FA5A4C" w14:textId="4A819EAC" w:rsidR="005A5712" w:rsidRPr="0090687C" w:rsidRDefault="005A5712" w:rsidP="005A5712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Program Kerja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20798" w14:textId="321D7D1F" w:rsidR="005A5712" w:rsidRPr="0090687C" w:rsidRDefault="005A5712" w:rsidP="00C3329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 w:rsidRPr="0090687C">
              <w:rPr>
                <w:rFonts w:ascii="Arial Narrow" w:eastAsia="Times New Roman" w:hAnsi="Arial Narrow"/>
                <w:lang w:eastAsia="id-ID"/>
              </w:rPr>
              <w:t xml:space="preserve">Program </w:t>
            </w:r>
            <w:r>
              <w:rPr>
                <w:rFonts w:ascii="Arial Narrow" w:eastAsia="Times New Roman" w:hAnsi="Arial Narrow"/>
                <w:lang w:eastAsia="id-ID"/>
              </w:rPr>
              <w:t>Pelatihan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8FD5" w14:textId="1F2DBB6C" w:rsidR="005A5712" w:rsidRPr="000A51AC" w:rsidRDefault="005A5712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${noteH}</w:t>
            </w:r>
          </w:p>
          <w:p w14:paraId="45694728" w14:textId="00E407E6" w:rsidR="005A5712" w:rsidRDefault="005A5712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itemH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179A197A" w14:textId="3E48FF4A" w:rsidR="005A5712" w:rsidRPr="00B27994" w:rsidRDefault="005A5712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H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7F3C" w14:textId="7CDBFB0B" w:rsidR="005A5712" w:rsidRPr="000A51AC" w:rsidRDefault="005A5712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${note2H}</w:t>
            </w:r>
          </w:p>
          <w:p w14:paraId="11590C8C" w14:textId="1E3ACE02" w:rsidR="005A5712" w:rsidRDefault="005A5712" w:rsidP="004E42FF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item2H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0DD02D32" w14:textId="50FDE3B0" w:rsidR="005A5712" w:rsidRPr="009505F2" w:rsidRDefault="005A5712" w:rsidP="004E42FF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2H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2B01FE" w:rsidRPr="00A906E8" w14:paraId="154B6F65" w14:textId="77777777" w:rsidTr="00D47FC4">
        <w:trPr>
          <w:trHeight w:val="865"/>
          <w:jc w:val="center"/>
        </w:trPr>
        <w:tc>
          <w:tcPr>
            <w:tcW w:w="1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69D1" w14:textId="77777777" w:rsidR="002B01FE" w:rsidRPr="0090687C" w:rsidRDefault="002B01FE" w:rsidP="002B01F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D44ED" w14:textId="104DBE90" w:rsidR="002B01FE" w:rsidRPr="0090687C" w:rsidRDefault="002B01FE" w:rsidP="002B01F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Penyelenggara Pelatihan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78862" w14:textId="47DC6898" w:rsidR="002B01FE" w:rsidRPr="000A51AC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</w:t>
            </w:r>
            <w:r>
              <w:rPr>
                <w:rFonts w:ascii="Arial Narrow" w:eastAsia="Arial Narrow" w:hAnsi="Arial Narrow" w:cs="Arial Narrow"/>
              </w:rPr>
              <w:t>I</w:t>
            </w:r>
            <w:r>
              <w:rPr>
                <w:rFonts w:ascii="Arial Narrow" w:eastAsia="Arial Narrow" w:hAnsi="Arial Narrow" w:cs="Arial Narrow"/>
              </w:rPr>
              <w:t>}</w:t>
            </w:r>
          </w:p>
          <w:p w14:paraId="5FA7E693" w14:textId="7B5231EC" w:rsidR="002B01FE" w:rsidRDefault="002B01FE" w:rsidP="002B01FE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</w:t>
            </w:r>
            <w:r>
              <w:rPr>
                <w:rFonts w:ascii="Arial Narrow" w:eastAsia="Arial Narrow" w:hAnsi="Arial Narrow" w:cs="Arial Narrow"/>
              </w:rPr>
              <w:t>I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24EA154F" w14:textId="3AC4853F" w:rsidR="002B01FE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I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9173" w14:textId="3387C51A" w:rsidR="002B01FE" w:rsidRPr="000A51AC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${note2</w:t>
            </w:r>
            <w:r>
              <w:rPr>
                <w:rFonts w:ascii="Arial Narrow" w:eastAsia="Arial Narrow" w:hAnsi="Arial Narrow" w:cs="Arial Narrow"/>
              </w:rPr>
              <w:t>I</w:t>
            </w:r>
            <w:r>
              <w:rPr>
                <w:rFonts w:ascii="Arial Narrow" w:eastAsia="Arial Narrow" w:hAnsi="Arial Narrow" w:cs="Arial Narrow"/>
              </w:rPr>
              <w:t>}</w:t>
            </w:r>
          </w:p>
          <w:p w14:paraId="56FECD68" w14:textId="174A4C73" w:rsidR="002B01FE" w:rsidRDefault="002B01FE" w:rsidP="002B01FE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item2</w:t>
            </w:r>
            <w:r>
              <w:rPr>
                <w:rFonts w:ascii="Arial Narrow" w:eastAsia="Arial Narrow" w:hAnsi="Arial Narrow" w:cs="Arial Narrow"/>
              </w:rPr>
              <w:t>I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4340500A" w14:textId="3CB71BBC" w:rsidR="002B01FE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I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2B01FE" w:rsidRPr="00A906E8" w14:paraId="7F57C650" w14:textId="77777777" w:rsidTr="00D47FC4">
        <w:trPr>
          <w:trHeight w:val="865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E1BA2" w14:textId="0F2D81B7" w:rsidR="002B01FE" w:rsidRPr="0090687C" w:rsidRDefault="002B01FE" w:rsidP="002B01F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Pembiayaan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6F144" w14:textId="701D83B6" w:rsidR="002B01FE" w:rsidRPr="0090687C" w:rsidRDefault="002B01FE" w:rsidP="002B01F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Pembiayaan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FDC81" w14:textId="25E9BBE6" w:rsidR="002B01FE" w:rsidRPr="000A51AC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</w:t>
            </w:r>
            <w:r>
              <w:rPr>
                <w:rFonts w:ascii="Arial Narrow" w:eastAsia="Arial Narrow" w:hAnsi="Arial Narrow" w:cs="Arial Narrow"/>
              </w:rPr>
              <w:t>J</w:t>
            </w:r>
            <w:r>
              <w:rPr>
                <w:rFonts w:ascii="Arial Narrow" w:eastAsia="Arial Narrow" w:hAnsi="Arial Narrow" w:cs="Arial Narrow"/>
              </w:rPr>
              <w:t>}</w:t>
            </w:r>
          </w:p>
          <w:p w14:paraId="718B3CA4" w14:textId="54987167" w:rsidR="002B01FE" w:rsidRDefault="002B01FE" w:rsidP="002B01FE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</w:t>
            </w:r>
            <w:r>
              <w:rPr>
                <w:rFonts w:ascii="Arial Narrow" w:eastAsia="Arial Narrow" w:hAnsi="Arial Narrow" w:cs="Arial Narrow"/>
              </w:rPr>
              <w:t>J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26028842" w14:textId="714A85DD" w:rsidR="002B01FE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J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C8BF" w14:textId="107C26C9" w:rsidR="002B01FE" w:rsidRPr="000A51AC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${note2</w:t>
            </w:r>
            <w:r>
              <w:rPr>
                <w:rFonts w:ascii="Arial Narrow" w:eastAsia="Arial Narrow" w:hAnsi="Arial Narrow" w:cs="Arial Narrow"/>
              </w:rPr>
              <w:t>J</w:t>
            </w:r>
            <w:r>
              <w:rPr>
                <w:rFonts w:ascii="Arial Narrow" w:eastAsia="Arial Narrow" w:hAnsi="Arial Narrow" w:cs="Arial Narrow"/>
              </w:rPr>
              <w:t>}</w:t>
            </w:r>
          </w:p>
          <w:p w14:paraId="032A2CD8" w14:textId="496A6DE9" w:rsidR="002B01FE" w:rsidRDefault="002B01FE" w:rsidP="002B01FE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item2</w:t>
            </w:r>
            <w:r>
              <w:rPr>
                <w:rFonts w:ascii="Arial Narrow" w:eastAsia="Arial Narrow" w:hAnsi="Arial Narrow" w:cs="Arial Narrow"/>
              </w:rPr>
              <w:t>J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4A321B8D" w14:textId="1D3568BD" w:rsidR="002B01FE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J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2B01FE" w:rsidRPr="00A906E8" w14:paraId="0DC18A04" w14:textId="77777777" w:rsidTr="00D47FC4">
        <w:trPr>
          <w:trHeight w:val="865"/>
          <w:jc w:val="center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2B1B02" w14:textId="4EC8FCD8" w:rsidR="002B01FE" w:rsidRPr="0090687C" w:rsidRDefault="002B01FE" w:rsidP="002B01F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Penjamin Mutu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7C71D" w14:textId="72F0BDE9" w:rsidR="002B01FE" w:rsidRDefault="002B01FE" w:rsidP="002B01F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Standar Mutu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1D4FD" w14:textId="05CE62BF" w:rsidR="002B01FE" w:rsidRPr="000A51AC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</w:t>
            </w:r>
            <w:r>
              <w:rPr>
                <w:rFonts w:ascii="Arial Narrow" w:eastAsia="Arial Narrow" w:hAnsi="Arial Narrow" w:cs="Arial Narrow"/>
              </w:rPr>
              <w:t>K</w:t>
            </w:r>
            <w:r>
              <w:rPr>
                <w:rFonts w:ascii="Arial Narrow" w:eastAsia="Arial Narrow" w:hAnsi="Arial Narrow" w:cs="Arial Narrow"/>
              </w:rPr>
              <w:t>}</w:t>
            </w:r>
          </w:p>
          <w:p w14:paraId="4FA4A0C9" w14:textId="289636E1" w:rsidR="002B01FE" w:rsidRDefault="002B01FE" w:rsidP="002B01FE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</w:t>
            </w:r>
            <w:r>
              <w:rPr>
                <w:rFonts w:ascii="Arial Narrow" w:eastAsia="Arial Narrow" w:hAnsi="Arial Narrow" w:cs="Arial Narrow"/>
              </w:rPr>
              <w:t>K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505E5D88" w14:textId="6F6294F7" w:rsidR="002B01FE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K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0B7A" w14:textId="05A7D9FA" w:rsidR="002B01FE" w:rsidRPr="000A51AC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${note2</w:t>
            </w:r>
            <w:r>
              <w:rPr>
                <w:rFonts w:ascii="Arial Narrow" w:eastAsia="Arial Narrow" w:hAnsi="Arial Narrow" w:cs="Arial Narrow"/>
              </w:rPr>
              <w:t>K</w:t>
            </w:r>
            <w:r>
              <w:rPr>
                <w:rFonts w:ascii="Arial Narrow" w:eastAsia="Arial Narrow" w:hAnsi="Arial Narrow" w:cs="Arial Narrow"/>
              </w:rPr>
              <w:t>}</w:t>
            </w:r>
          </w:p>
          <w:p w14:paraId="10B038FD" w14:textId="2FAEADC0" w:rsidR="002B01FE" w:rsidRDefault="002B01FE" w:rsidP="002B01FE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item2</w:t>
            </w:r>
            <w:r>
              <w:rPr>
                <w:rFonts w:ascii="Arial Narrow" w:eastAsia="Arial Narrow" w:hAnsi="Arial Narrow" w:cs="Arial Narrow"/>
              </w:rPr>
              <w:t>K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4F370B83" w14:textId="1EB2966D" w:rsidR="002B01FE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K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  <w:tr w:rsidR="002B01FE" w:rsidRPr="00A906E8" w14:paraId="7800CE7F" w14:textId="77777777" w:rsidTr="00D47FC4">
        <w:trPr>
          <w:trHeight w:val="865"/>
          <w:jc w:val="center"/>
        </w:trPr>
        <w:tc>
          <w:tcPr>
            <w:tcW w:w="1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7162" w14:textId="77777777" w:rsidR="002B01FE" w:rsidRPr="0090687C" w:rsidRDefault="002B01FE" w:rsidP="002B01F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388A7" w14:textId="1CA9BB42" w:rsidR="002B01FE" w:rsidRDefault="002B01FE" w:rsidP="002B01FE">
            <w:pPr>
              <w:spacing w:after="0" w:line="240" w:lineRule="auto"/>
              <w:ind w:left="58" w:right="169"/>
              <w:textAlignment w:val="baseline"/>
              <w:rPr>
                <w:rFonts w:ascii="Arial Narrow" w:eastAsia="Times New Roman" w:hAnsi="Arial Narrow"/>
                <w:lang w:eastAsia="id-ID"/>
              </w:rPr>
            </w:pPr>
            <w:r>
              <w:rPr>
                <w:rFonts w:ascii="Arial Narrow" w:eastAsia="Times New Roman" w:hAnsi="Arial Narrow"/>
                <w:lang w:eastAsia="id-ID"/>
              </w:rPr>
              <w:t>Kurikulum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003C" w14:textId="0E92235B" w:rsidR="002B01FE" w:rsidRPr="000A51AC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</w:t>
            </w:r>
            <w:r>
              <w:rPr>
                <w:rFonts w:ascii="Arial Narrow" w:eastAsia="Arial Narrow" w:hAnsi="Arial Narrow" w:cs="Arial Narrow"/>
              </w:rPr>
              <w:t>L</w:t>
            </w:r>
            <w:r>
              <w:rPr>
                <w:rFonts w:ascii="Arial Narrow" w:eastAsia="Arial Narrow" w:hAnsi="Arial Narrow" w:cs="Arial Narrow"/>
              </w:rPr>
              <w:t>}</w:t>
            </w:r>
          </w:p>
          <w:p w14:paraId="3064CECC" w14:textId="4EDCE900" w:rsidR="002B01FE" w:rsidRDefault="002B01FE" w:rsidP="002B01FE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</w:t>
            </w:r>
            <w:r>
              <w:rPr>
                <w:rFonts w:ascii="Arial Narrow" w:eastAsia="Arial Narrow" w:hAnsi="Arial Narrow" w:cs="Arial Narrow"/>
              </w:rPr>
              <w:t>L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030E5686" w14:textId="325D6614" w:rsidR="002B01FE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L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63C3" w14:textId="63472D01" w:rsidR="002B01FE" w:rsidRPr="000A51AC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${note2</w:t>
            </w:r>
            <w:r>
              <w:rPr>
                <w:rFonts w:ascii="Arial Narrow" w:eastAsia="Arial Narrow" w:hAnsi="Arial Narrow" w:cs="Arial Narrow"/>
              </w:rPr>
              <w:t>L</w:t>
            </w:r>
            <w:r>
              <w:rPr>
                <w:rFonts w:ascii="Arial Narrow" w:eastAsia="Arial Narrow" w:hAnsi="Arial Narrow" w:cs="Arial Narrow"/>
              </w:rPr>
              <w:t>}</w:t>
            </w:r>
          </w:p>
          <w:p w14:paraId="6AC8D1DB" w14:textId="7335E007" w:rsidR="002B01FE" w:rsidRDefault="002B01FE" w:rsidP="002B01FE">
            <w:pPr>
              <w:pStyle w:val="ListParagraph"/>
              <w:numPr>
                <w:ilvl w:val="0"/>
                <w:numId w:val="25"/>
              </w:numPr>
              <w:spacing w:after="0"/>
              <w:ind w:left="418" w:right="146" w:hanging="289"/>
              <w:jc w:val="both"/>
              <w:rPr>
                <w:rFonts w:ascii="Arial Narrow" w:eastAsia="Arial Narrow" w:hAnsi="Arial Narrow" w:cs="Arial Narrow"/>
              </w:rPr>
            </w:pPr>
            <w:r w:rsidRPr="00B51A7D">
              <w:rPr>
                <w:rFonts w:ascii="Arial Narrow" w:eastAsia="Arial Narrow" w:hAnsi="Arial Narrow" w:cs="Arial Narrow"/>
              </w:rPr>
              <w:t>${</w:t>
            </w:r>
            <w:r>
              <w:rPr>
                <w:rFonts w:ascii="Arial Narrow" w:eastAsia="Arial Narrow" w:hAnsi="Arial Narrow" w:cs="Arial Narrow"/>
              </w:rPr>
              <w:t>item2</w:t>
            </w:r>
            <w:r>
              <w:rPr>
                <w:rFonts w:ascii="Arial Narrow" w:eastAsia="Arial Narrow" w:hAnsi="Arial Narrow" w:cs="Arial Narrow"/>
              </w:rPr>
              <w:t>L</w:t>
            </w:r>
            <w:r w:rsidRPr="00B51A7D">
              <w:rPr>
                <w:rFonts w:ascii="Arial Narrow" w:eastAsia="Arial Narrow" w:hAnsi="Arial Narrow" w:cs="Arial Narrow"/>
              </w:rPr>
              <w:t>}</w:t>
            </w:r>
          </w:p>
          <w:p w14:paraId="5819FCB7" w14:textId="5FD59746" w:rsidR="002B01FE" w:rsidRDefault="002B01FE" w:rsidP="002B01FE">
            <w:pPr>
              <w:spacing w:after="0"/>
              <w:ind w:right="146"/>
              <w:jc w:val="both"/>
              <w:rPr>
                <w:rFonts w:ascii="Arial Narrow" w:eastAsia="Arial Narrow" w:hAnsi="Arial Narrow" w:cs="Arial Narrow"/>
              </w:rPr>
            </w:pPr>
            <w:r w:rsidRPr="00B27994">
              <w:rPr>
                <w:rFonts w:ascii="Arial Narrow" w:eastAsia="Arial Narrow" w:hAnsi="Arial Narrow" w:cs="Arial Narrow"/>
              </w:rPr>
              <w:t>${/note</w:t>
            </w:r>
            <w:r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L</w:t>
            </w:r>
            <w:r w:rsidRPr="00B27994">
              <w:rPr>
                <w:rFonts w:ascii="Arial Narrow" w:eastAsia="Arial Narrow" w:hAnsi="Arial Narrow" w:cs="Arial Narrow"/>
              </w:rPr>
              <w:t>}</w:t>
            </w:r>
          </w:p>
        </w:tc>
      </w:tr>
    </w:tbl>
    <w:p w14:paraId="578758BF" w14:textId="77777777" w:rsidR="006839AC" w:rsidRDefault="006839AC" w:rsidP="00925AFC">
      <w:pPr>
        <w:spacing w:after="0" w:line="240" w:lineRule="auto"/>
        <w:jc w:val="both"/>
        <w:rPr>
          <w:rFonts w:ascii="Arial Narrow" w:eastAsia="Times New Roman" w:hAnsi="Arial Narrow"/>
          <w:b/>
          <w:bCs/>
          <w:lang w:eastAsia="id-ID"/>
        </w:rPr>
      </w:pPr>
    </w:p>
    <w:p w14:paraId="3B9FDAFB" w14:textId="4081982B" w:rsidR="00925AFC" w:rsidRPr="00A906E8" w:rsidRDefault="00925AFC" w:rsidP="00925AFC">
      <w:pPr>
        <w:spacing w:after="0" w:line="240" w:lineRule="auto"/>
        <w:jc w:val="both"/>
        <w:rPr>
          <w:rFonts w:ascii="Arial Narrow" w:eastAsia="Times New Roman" w:hAnsi="Arial Narrow"/>
          <w:color w:val="FF0000"/>
          <w:lang w:eastAsia="id-ID"/>
        </w:rPr>
      </w:pPr>
      <w:r w:rsidRPr="00A906E8">
        <w:rPr>
          <w:rFonts w:ascii="Arial Narrow" w:eastAsia="Times New Roman" w:hAnsi="Arial Narrow"/>
          <w:b/>
          <w:bCs/>
          <w:lang w:eastAsia="id-ID"/>
        </w:rPr>
        <w:lastRenderedPageBreak/>
        <w:t xml:space="preserve">Semua </w:t>
      </w:r>
      <w:r w:rsidR="00184A20">
        <w:rPr>
          <w:rFonts w:ascii="Arial Narrow" w:eastAsia="Times New Roman" w:hAnsi="Arial Narrow"/>
          <w:b/>
          <w:bCs/>
          <w:lang w:eastAsia="id-ID"/>
        </w:rPr>
        <w:t>b</w:t>
      </w:r>
      <w:r w:rsidRPr="00A906E8">
        <w:rPr>
          <w:rFonts w:ascii="Arial Narrow" w:eastAsia="Times New Roman" w:hAnsi="Arial Narrow"/>
          <w:b/>
          <w:bCs/>
          <w:lang w:eastAsia="id-ID"/>
        </w:rPr>
        <w:t xml:space="preserve">ukti </w:t>
      </w:r>
      <w:r w:rsidR="00184A20">
        <w:rPr>
          <w:rFonts w:ascii="Arial Narrow" w:eastAsia="Times New Roman" w:hAnsi="Arial Narrow"/>
          <w:b/>
          <w:bCs/>
          <w:lang w:eastAsia="id-ID"/>
        </w:rPr>
        <w:t>f</w:t>
      </w:r>
      <w:r w:rsidRPr="00A906E8">
        <w:rPr>
          <w:rFonts w:ascii="Arial Narrow" w:eastAsia="Times New Roman" w:hAnsi="Arial Narrow"/>
          <w:b/>
          <w:bCs/>
          <w:lang w:eastAsia="id-ID"/>
        </w:rPr>
        <w:t>isik diu</w:t>
      </w:r>
      <w:r w:rsidR="006839AC">
        <w:rPr>
          <w:rFonts w:ascii="Arial Narrow" w:eastAsia="Times New Roman" w:hAnsi="Arial Narrow"/>
          <w:b/>
          <w:bCs/>
          <w:lang w:eastAsia="id-ID"/>
        </w:rPr>
        <w:t xml:space="preserve">nggah </w:t>
      </w:r>
      <w:r w:rsidRPr="00A906E8">
        <w:rPr>
          <w:rFonts w:ascii="Arial Narrow" w:eastAsia="Times New Roman" w:hAnsi="Arial Narrow"/>
          <w:b/>
          <w:bCs/>
          <w:lang w:eastAsia="id-ID"/>
        </w:rPr>
        <w:t>paling lambat 3 hari kerja setelah visitasi</w:t>
      </w:r>
      <w:r w:rsidR="006839AC">
        <w:rPr>
          <w:rFonts w:ascii="Arial Narrow" w:eastAsia="Times New Roman" w:hAnsi="Arial Narrow"/>
          <w:b/>
          <w:bCs/>
          <w:lang w:eastAsia="id-ID"/>
        </w:rPr>
        <w:t xml:space="preserve"> yang </w:t>
      </w:r>
      <w:r w:rsidRPr="00A906E8">
        <w:rPr>
          <w:rFonts w:ascii="Arial Narrow" w:eastAsia="Times New Roman" w:hAnsi="Arial Narrow"/>
          <w:b/>
          <w:bCs/>
          <w:lang w:eastAsia="id-ID"/>
        </w:rPr>
        <w:t xml:space="preserve">dibuka sejak </w:t>
      </w:r>
      <w:r w:rsidR="006839AC">
        <w:rPr>
          <w:rFonts w:ascii="Arial Narrow" w:eastAsia="Times New Roman" w:hAnsi="Arial Narrow"/>
          <w:b/>
          <w:bCs/>
          <w:color w:val="FF0000"/>
          <w:lang w:eastAsia="id-ID"/>
        </w:rPr>
        <w:t>${start</w:t>
      </w:r>
      <w:r w:rsidR="0052057E">
        <w:rPr>
          <w:rFonts w:ascii="Arial Narrow" w:eastAsia="Times New Roman" w:hAnsi="Arial Narrow"/>
          <w:b/>
          <w:bCs/>
          <w:color w:val="FF0000"/>
          <w:lang w:eastAsia="id-ID"/>
        </w:rPr>
        <w:t>_r</w:t>
      </w:r>
      <w:r w:rsidR="006839AC">
        <w:rPr>
          <w:rFonts w:ascii="Arial Narrow" w:eastAsia="Times New Roman" w:hAnsi="Arial Narrow"/>
          <w:b/>
          <w:bCs/>
          <w:color w:val="FF0000"/>
          <w:lang w:eastAsia="id-ID"/>
        </w:rPr>
        <w:t>eupload}</w:t>
      </w:r>
      <w:r w:rsidRPr="00A906E8">
        <w:rPr>
          <w:rFonts w:ascii="Arial Narrow" w:eastAsia="Times New Roman" w:hAnsi="Arial Narrow"/>
          <w:b/>
          <w:bCs/>
          <w:color w:val="FF0000"/>
          <w:lang w:eastAsia="id-ID"/>
        </w:rPr>
        <w:t xml:space="preserve"> s/d </w:t>
      </w:r>
      <w:r w:rsidR="006839AC">
        <w:rPr>
          <w:rFonts w:ascii="Arial Narrow" w:eastAsia="Times New Roman" w:hAnsi="Arial Narrow"/>
          <w:b/>
          <w:bCs/>
          <w:color w:val="FF0000"/>
          <w:lang w:eastAsia="id-ID"/>
        </w:rPr>
        <w:t>${end</w:t>
      </w:r>
      <w:r w:rsidR="0052057E">
        <w:rPr>
          <w:rFonts w:ascii="Arial Narrow" w:eastAsia="Times New Roman" w:hAnsi="Arial Narrow"/>
          <w:b/>
          <w:bCs/>
          <w:color w:val="FF0000"/>
          <w:lang w:eastAsia="id-ID"/>
        </w:rPr>
        <w:t>_r</w:t>
      </w:r>
      <w:r w:rsidR="006839AC">
        <w:rPr>
          <w:rFonts w:ascii="Arial Narrow" w:eastAsia="Times New Roman" w:hAnsi="Arial Narrow"/>
          <w:b/>
          <w:bCs/>
          <w:color w:val="FF0000"/>
          <w:lang w:eastAsia="id-ID"/>
        </w:rPr>
        <w:t>eupload}</w:t>
      </w:r>
      <w:r w:rsidRPr="00A906E8">
        <w:rPr>
          <w:rFonts w:ascii="Arial Narrow" w:eastAsia="Times New Roman" w:hAnsi="Arial Narrow"/>
          <w:b/>
          <w:bCs/>
          <w:color w:val="FF0000"/>
          <w:lang w:eastAsia="id-ID"/>
        </w:rPr>
        <w:t xml:space="preserve"> Pukul 23.59 WIB</w:t>
      </w:r>
      <w:r w:rsidRPr="00A906E8">
        <w:rPr>
          <w:rFonts w:ascii="Arial Narrow" w:eastAsia="Times New Roman" w:hAnsi="Arial Narrow"/>
          <w:b/>
          <w:bCs/>
          <w:lang w:eastAsia="id-ID"/>
        </w:rPr>
        <w:t xml:space="preserve">. Penilaian ulang akan dimulai </w:t>
      </w:r>
      <w:r w:rsidR="006839AC">
        <w:rPr>
          <w:rFonts w:ascii="Arial Narrow" w:eastAsia="Times New Roman" w:hAnsi="Arial Narrow"/>
          <w:b/>
          <w:bCs/>
          <w:color w:val="FF0000"/>
          <w:lang w:eastAsia="id-ID"/>
        </w:rPr>
        <w:t>${start</w:t>
      </w:r>
      <w:r w:rsidR="0052057E">
        <w:rPr>
          <w:rFonts w:ascii="Arial Narrow" w:eastAsia="Times New Roman" w:hAnsi="Arial Narrow"/>
          <w:b/>
          <w:bCs/>
          <w:color w:val="FF0000"/>
          <w:lang w:eastAsia="id-ID"/>
        </w:rPr>
        <w:t>_r</w:t>
      </w:r>
      <w:r w:rsidR="006839AC">
        <w:rPr>
          <w:rFonts w:ascii="Arial Narrow" w:eastAsia="Times New Roman" w:hAnsi="Arial Narrow"/>
          <w:b/>
          <w:bCs/>
          <w:color w:val="FF0000"/>
          <w:lang w:eastAsia="id-ID"/>
        </w:rPr>
        <w:t>egrade}</w:t>
      </w:r>
      <w:r w:rsidRPr="00A906E8">
        <w:rPr>
          <w:rFonts w:ascii="Arial Narrow" w:eastAsia="Times New Roman" w:hAnsi="Arial Narrow"/>
          <w:b/>
          <w:bCs/>
          <w:color w:val="FF0000"/>
          <w:lang w:eastAsia="id-ID"/>
        </w:rPr>
        <w:t>.</w:t>
      </w:r>
    </w:p>
    <w:p w14:paraId="0CE7330A" w14:textId="7DC9A3DA" w:rsidR="005C1059" w:rsidRPr="00A906E8" w:rsidRDefault="005C1059" w:rsidP="00925AFC">
      <w:pPr>
        <w:spacing w:after="0" w:line="240" w:lineRule="auto"/>
        <w:jc w:val="both"/>
        <w:rPr>
          <w:rFonts w:ascii="Arial Narrow" w:eastAsia="Times New Roman" w:hAnsi="Arial Narrow"/>
          <w:lang w:eastAsia="id-ID"/>
        </w:rPr>
      </w:pPr>
    </w:p>
    <w:sectPr w:rsidR="005C1059" w:rsidRPr="00A906E8" w:rsidSect="005C5B51">
      <w:type w:val="continuous"/>
      <w:pgSz w:w="11907" w:h="16839" w:code="9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0851"/>
    <w:multiLevelType w:val="hybridMultilevel"/>
    <w:tmpl w:val="7968F3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57AAF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E50B11"/>
    <w:multiLevelType w:val="hybridMultilevel"/>
    <w:tmpl w:val="85D6F026"/>
    <w:lvl w:ilvl="0" w:tplc="D4C631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4685D"/>
    <w:multiLevelType w:val="hybridMultilevel"/>
    <w:tmpl w:val="032C06D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DA2356"/>
    <w:multiLevelType w:val="multilevel"/>
    <w:tmpl w:val="B88A1920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5" w15:restartNumberingAfterBreak="0">
    <w:nsid w:val="16404A8B"/>
    <w:multiLevelType w:val="hybridMultilevel"/>
    <w:tmpl w:val="032C06D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E61720"/>
    <w:multiLevelType w:val="hybridMultilevel"/>
    <w:tmpl w:val="C0EEEF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C76B4"/>
    <w:multiLevelType w:val="hybridMultilevel"/>
    <w:tmpl w:val="2F10D33E"/>
    <w:lvl w:ilvl="0" w:tplc="B34E61B8"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56DF3"/>
    <w:multiLevelType w:val="hybridMultilevel"/>
    <w:tmpl w:val="C4C8E3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B163FB"/>
    <w:multiLevelType w:val="hybridMultilevel"/>
    <w:tmpl w:val="CB8413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E04890"/>
    <w:multiLevelType w:val="hybridMultilevel"/>
    <w:tmpl w:val="C0EEEF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F7773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6590190"/>
    <w:multiLevelType w:val="multilevel"/>
    <w:tmpl w:val="599C316C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80C392B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54159DD"/>
    <w:multiLevelType w:val="hybridMultilevel"/>
    <w:tmpl w:val="62EA000C"/>
    <w:lvl w:ilvl="0" w:tplc="38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5" w15:restartNumberingAfterBreak="0">
    <w:nsid w:val="55DF2678"/>
    <w:multiLevelType w:val="hybridMultilevel"/>
    <w:tmpl w:val="FFAAC88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253B2D"/>
    <w:multiLevelType w:val="hybridMultilevel"/>
    <w:tmpl w:val="A78E60E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726F2"/>
    <w:multiLevelType w:val="hybridMultilevel"/>
    <w:tmpl w:val="AFACD82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9171F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403091D"/>
    <w:multiLevelType w:val="hybridMultilevel"/>
    <w:tmpl w:val="938E38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3178A"/>
    <w:multiLevelType w:val="hybridMultilevel"/>
    <w:tmpl w:val="30826BA2"/>
    <w:lvl w:ilvl="0" w:tplc="8E166826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F95ABB"/>
    <w:multiLevelType w:val="hybridMultilevel"/>
    <w:tmpl w:val="02B051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D1A04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953CFF"/>
    <w:multiLevelType w:val="hybridMultilevel"/>
    <w:tmpl w:val="945612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74574"/>
    <w:multiLevelType w:val="hybridMultilevel"/>
    <w:tmpl w:val="7D2475FE"/>
    <w:lvl w:ilvl="0" w:tplc="38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25" w15:restartNumberingAfterBreak="0">
    <w:nsid w:val="6BA323C5"/>
    <w:multiLevelType w:val="hybridMultilevel"/>
    <w:tmpl w:val="7968F3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F25690"/>
    <w:multiLevelType w:val="hybridMultilevel"/>
    <w:tmpl w:val="37DAEF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1906C4"/>
    <w:multiLevelType w:val="hybridMultilevel"/>
    <w:tmpl w:val="CDE083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ECE7E89"/>
    <w:multiLevelType w:val="hybridMultilevel"/>
    <w:tmpl w:val="938E38F0"/>
    <w:lvl w:ilvl="0" w:tplc="0421000F">
      <w:start w:val="1"/>
      <w:numFmt w:val="decimal"/>
      <w:lvlText w:val="%1."/>
      <w:lvlJc w:val="left"/>
      <w:pPr>
        <w:ind w:left="1919" w:hanging="360"/>
      </w:pPr>
    </w:lvl>
    <w:lvl w:ilvl="1" w:tplc="04210019" w:tentative="1">
      <w:start w:val="1"/>
      <w:numFmt w:val="lowerLetter"/>
      <w:lvlText w:val="%2."/>
      <w:lvlJc w:val="left"/>
      <w:pPr>
        <w:ind w:left="2639" w:hanging="360"/>
      </w:pPr>
    </w:lvl>
    <w:lvl w:ilvl="2" w:tplc="0421001B" w:tentative="1">
      <w:start w:val="1"/>
      <w:numFmt w:val="lowerRoman"/>
      <w:lvlText w:val="%3."/>
      <w:lvlJc w:val="right"/>
      <w:pPr>
        <w:ind w:left="3359" w:hanging="180"/>
      </w:pPr>
    </w:lvl>
    <w:lvl w:ilvl="3" w:tplc="0421000F" w:tentative="1">
      <w:start w:val="1"/>
      <w:numFmt w:val="decimal"/>
      <w:lvlText w:val="%4."/>
      <w:lvlJc w:val="left"/>
      <w:pPr>
        <w:ind w:left="4079" w:hanging="360"/>
      </w:pPr>
    </w:lvl>
    <w:lvl w:ilvl="4" w:tplc="04210019" w:tentative="1">
      <w:start w:val="1"/>
      <w:numFmt w:val="lowerLetter"/>
      <w:lvlText w:val="%5."/>
      <w:lvlJc w:val="left"/>
      <w:pPr>
        <w:ind w:left="4799" w:hanging="360"/>
      </w:pPr>
    </w:lvl>
    <w:lvl w:ilvl="5" w:tplc="0421001B" w:tentative="1">
      <w:start w:val="1"/>
      <w:numFmt w:val="lowerRoman"/>
      <w:lvlText w:val="%6."/>
      <w:lvlJc w:val="right"/>
      <w:pPr>
        <w:ind w:left="5519" w:hanging="180"/>
      </w:pPr>
    </w:lvl>
    <w:lvl w:ilvl="6" w:tplc="0421000F" w:tentative="1">
      <w:start w:val="1"/>
      <w:numFmt w:val="decimal"/>
      <w:lvlText w:val="%7."/>
      <w:lvlJc w:val="left"/>
      <w:pPr>
        <w:ind w:left="6239" w:hanging="360"/>
      </w:pPr>
    </w:lvl>
    <w:lvl w:ilvl="7" w:tplc="04210019" w:tentative="1">
      <w:start w:val="1"/>
      <w:numFmt w:val="lowerLetter"/>
      <w:lvlText w:val="%8."/>
      <w:lvlJc w:val="left"/>
      <w:pPr>
        <w:ind w:left="6959" w:hanging="360"/>
      </w:pPr>
    </w:lvl>
    <w:lvl w:ilvl="8" w:tplc="0421001B" w:tentative="1">
      <w:start w:val="1"/>
      <w:numFmt w:val="lowerRoman"/>
      <w:lvlText w:val="%9."/>
      <w:lvlJc w:val="right"/>
      <w:pPr>
        <w:ind w:left="7679" w:hanging="180"/>
      </w:pPr>
    </w:lvl>
  </w:abstractNum>
  <w:num w:numId="1" w16cid:durableId="2054235183">
    <w:abstractNumId w:val="20"/>
  </w:num>
  <w:num w:numId="2" w16cid:durableId="1417439320">
    <w:abstractNumId w:val="13"/>
  </w:num>
  <w:num w:numId="3" w16cid:durableId="1348945553">
    <w:abstractNumId w:val="1"/>
  </w:num>
  <w:num w:numId="4" w16cid:durableId="756246366">
    <w:abstractNumId w:val="27"/>
  </w:num>
  <w:num w:numId="5" w16cid:durableId="1423406263">
    <w:abstractNumId w:val="18"/>
  </w:num>
  <w:num w:numId="6" w16cid:durableId="2082871199">
    <w:abstractNumId w:val="5"/>
  </w:num>
  <w:num w:numId="7" w16cid:durableId="1666712297">
    <w:abstractNumId w:val="3"/>
  </w:num>
  <w:num w:numId="8" w16cid:durableId="1846940063">
    <w:abstractNumId w:val="22"/>
  </w:num>
  <w:num w:numId="9" w16cid:durableId="753863080">
    <w:abstractNumId w:val="11"/>
  </w:num>
  <w:num w:numId="10" w16cid:durableId="1300381963">
    <w:abstractNumId w:val="12"/>
  </w:num>
  <w:num w:numId="11" w16cid:durableId="884608919">
    <w:abstractNumId w:val="19"/>
  </w:num>
  <w:num w:numId="12" w16cid:durableId="953368883">
    <w:abstractNumId w:val="28"/>
  </w:num>
  <w:num w:numId="13" w16cid:durableId="1595939337">
    <w:abstractNumId w:val="6"/>
  </w:num>
  <w:num w:numId="14" w16cid:durableId="206914064">
    <w:abstractNumId w:val="10"/>
  </w:num>
  <w:num w:numId="15" w16cid:durableId="558513531">
    <w:abstractNumId w:val="25"/>
  </w:num>
  <w:num w:numId="16" w16cid:durableId="1886747371">
    <w:abstractNumId w:val="0"/>
  </w:num>
  <w:num w:numId="17" w16cid:durableId="542130947">
    <w:abstractNumId w:val="9"/>
  </w:num>
  <w:num w:numId="18" w16cid:durableId="1670522434">
    <w:abstractNumId w:val="8"/>
  </w:num>
  <w:num w:numId="19" w16cid:durableId="1230535802">
    <w:abstractNumId w:val="17"/>
  </w:num>
  <w:num w:numId="20" w16cid:durableId="1086269307">
    <w:abstractNumId w:val="16"/>
  </w:num>
  <w:num w:numId="21" w16cid:durableId="184561772">
    <w:abstractNumId w:val="26"/>
  </w:num>
  <w:num w:numId="22" w16cid:durableId="1112557112">
    <w:abstractNumId w:val="21"/>
  </w:num>
  <w:num w:numId="23" w16cid:durableId="1855460311">
    <w:abstractNumId w:val="23"/>
  </w:num>
  <w:num w:numId="24" w16cid:durableId="494731675">
    <w:abstractNumId w:val="14"/>
  </w:num>
  <w:num w:numId="25" w16cid:durableId="1180778438">
    <w:abstractNumId w:val="24"/>
  </w:num>
  <w:num w:numId="26" w16cid:durableId="961572691">
    <w:abstractNumId w:val="15"/>
  </w:num>
  <w:num w:numId="27" w16cid:durableId="487595161">
    <w:abstractNumId w:val="7"/>
  </w:num>
  <w:num w:numId="28" w16cid:durableId="809713738">
    <w:abstractNumId w:val="4"/>
  </w:num>
  <w:num w:numId="29" w16cid:durableId="894848872">
    <w:abstractNumId w:val="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C18"/>
    <w:rsid w:val="000021E4"/>
    <w:rsid w:val="00007CFA"/>
    <w:rsid w:val="00010A00"/>
    <w:rsid w:val="00011B69"/>
    <w:rsid w:val="00016187"/>
    <w:rsid w:val="00016FBA"/>
    <w:rsid w:val="0002048C"/>
    <w:rsid w:val="00020735"/>
    <w:rsid w:val="000244B7"/>
    <w:rsid w:val="000245E2"/>
    <w:rsid w:val="000329DB"/>
    <w:rsid w:val="000341A7"/>
    <w:rsid w:val="00037EC6"/>
    <w:rsid w:val="0004623C"/>
    <w:rsid w:val="000463B3"/>
    <w:rsid w:val="00046752"/>
    <w:rsid w:val="00046BD9"/>
    <w:rsid w:val="00050646"/>
    <w:rsid w:val="00050D24"/>
    <w:rsid w:val="00057454"/>
    <w:rsid w:val="00057CAE"/>
    <w:rsid w:val="00057F13"/>
    <w:rsid w:val="00060B1D"/>
    <w:rsid w:val="00062CA3"/>
    <w:rsid w:val="00064A2E"/>
    <w:rsid w:val="00064F44"/>
    <w:rsid w:val="00082DDA"/>
    <w:rsid w:val="00084430"/>
    <w:rsid w:val="00087D2A"/>
    <w:rsid w:val="00091D61"/>
    <w:rsid w:val="0009253F"/>
    <w:rsid w:val="000940DE"/>
    <w:rsid w:val="000A137D"/>
    <w:rsid w:val="000A3653"/>
    <w:rsid w:val="000A51AC"/>
    <w:rsid w:val="000B0D90"/>
    <w:rsid w:val="000C51E6"/>
    <w:rsid w:val="000D0F09"/>
    <w:rsid w:val="000E088B"/>
    <w:rsid w:val="000E14D2"/>
    <w:rsid w:val="000E2BA0"/>
    <w:rsid w:val="000E5283"/>
    <w:rsid w:val="000F277F"/>
    <w:rsid w:val="000F4AC9"/>
    <w:rsid w:val="000F75B4"/>
    <w:rsid w:val="00100ACF"/>
    <w:rsid w:val="00105896"/>
    <w:rsid w:val="001074F0"/>
    <w:rsid w:val="00110463"/>
    <w:rsid w:val="00115413"/>
    <w:rsid w:val="001154D6"/>
    <w:rsid w:val="00116987"/>
    <w:rsid w:val="001172E2"/>
    <w:rsid w:val="00117CFF"/>
    <w:rsid w:val="00121B3B"/>
    <w:rsid w:val="001231D7"/>
    <w:rsid w:val="00125BA3"/>
    <w:rsid w:val="001270CE"/>
    <w:rsid w:val="00132725"/>
    <w:rsid w:val="001328BE"/>
    <w:rsid w:val="00137072"/>
    <w:rsid w:val="00137187"/>
    <w:rsid w:val="001403A9"/>
    <w:rsid w:val="0014687A"/>
    <w:rsid w:val="00146DE3"/>
    <w:rsid w:val="00147BC1"/>
    <w:rsid w:val="00147FD0"/>
    <w:rsid w:val="00153BE8"/>
    <w:rsid w:val="00155DE8"/>
    <w:rsid w:val="0015631D"/>
    <w:rsid w:val="00160325"/>
    <w:rsid w:val="00161965"/>
    <w:rsid w:val="00163A97"/>
    <w:rsid w:val="00167946"/>
    <w:rsid w:val="00171AB8"/>
    <w:rsid w:val="00172049"/>
    <w:rsid w:val="0017547D"/>
    <w:rsid w:val="001840A3"/>
    <w:rsid w:val="00184A20"/>
    <w:rsid w:val="00184FC5"/>
    <w:rsid w:val="001851B2"/>
    <w:rsid w:val="00195173"/>
    <w:rsid w:val="00195991"/>
    <w:rsid w:val="001A1DF2"/>
    <w:rsid w:val="001A2A8B"/>
    <w:rsid w:val="001B043C"/>
    <w:rsid w:val="001B0A7D"/>
    <w:rsid w:val="001B0EAF"/>
    <w:rsid w:val="001B4E61"/>
    <w:rsid w:val="001B6412"/>
    <w:rsid w:val="001B6F12"/>
    <w:rsid w:val="001C38CF"/>
    <w:rsid w:val="001C4BE0"/>
    <w:rsid w:val="001C4E1D"/>
    <w:rsid w:val="001C5625"/>
    <w:rsid w:val="001C6AFE"/>
    <w:rsid w:val="001D2842"/>
    <w:rsid w:val="001E1C3C"/>
    <w:rsid w:val="001F18D6"/>
    <w:rsid w:val="001F2E99"/>
    <w:rsid w:val="001F39DC"/>
    <w:rsid w:val="001F7A4D"/>
    <w:rsid w:val="002015A6"/>
    <w:rsid w:val="00211C0E"/>
    <w:rsid w:val="0022076E"/>
    <w:rsid w:val="00223FD5"/>
    <w:rsid w:val="002266E3"/>
    <w:rsid w:val="002271A9"/>
    <w:rsid w:val="002370A8"/>
    <w:rsid w:val="002527ED"/>
    <w:rsid w:val="002713FF"/>
    <w:rsid w:val="00273D73"/>
    <w:rsid w:val="00276ECD"/>
    <w:rsid w:val="00281228"/>
    <w:rsid w:val="002850C5"/>
    <w:rsid w:val="00286E26"/>
    <w:rsid w:val="002938F1"/>
    <w:rsid w:val="002A27E9"/>
    <w:rsid w:val="002A635A"/>
    <w:rsid w:val="002B01FE"/>
    <w:rsid w:val="002B0C96"/>
    <w:rsid w:val="002B2896"/>
    <w:rsid w:val="002B55D5"/>
    <w:rsid w:val="002D37B9"/>
    <w:rsid w:val="002D4142"/>
    <w:rsid w:val="002F2698"/>
    <w:rsid w:val="002F4784"/>
    <w:rsid w:val="00301F21"/>
    <w:rsid w:val="0030459B"/>
    <w:rsid w:val="003123B4"/>
    <w:rsid w:val="003159F2"/>
    <w:rsid w:val="0032046B"/>
    <w:rsid w:val="00322F19"/>
    <w:rsid w:val="00325346"/>
    <w:rsid w:val="00344AFD"/>
    <w:rsid w:val="003500A1"/>
    <w:rsid w:val="00350804"/>
    <w:rsid w:val="00351104"/>
    <w:rsid w:val="003557D7"/>
    <w:rsid w:val="0036081F"/>
    <w:rsid w:val="00361768"/>
    <w:rsid w:val="003620C3"/>
    <w:rsid w:val="00362CF9"/>
    <w:rsid w:val="00363312"/>
    <w:rsid w:val="0036354A"/>
    <w:rsid w:val="0036576D"/>
    <w:rsid w:val="003663C2"/>
    <w:rsid w:val="00371FA0"/>
    <w:rsid w:val="003725CE"/>
    <w:rsid w:val="003726BF"/>
    <w:rsid w:val="0037471A"/>
    <w:rsid w:val="00376722"/>
    <w:rsid w:val="00383700"/>
    <w:rsid w:val="00383B33"/>
    <w:rsid w:val="00383DF3"/>
    <w:rsid w:val="00384B12"/>
    <w:rsid w:val="003878CB"/>
    <w:rsid w:val="00387D4C"/>
    <w:rsid w:val="0039009E"/>
    <w:rsid w:val="003908F9"/>
    <w:rsid w:val="00394BF2"/>
    <w:rsid w:val="00395C47"/>
    <w:rsid w:val="00396CB6"/>
    <w:rsid w:val="003A1DE6"/>
    <w:rsid w:val="003A1FC5"/>
    <w:rsid w:val="003A466D"/>
    <w:rsid w:val="003B1338"/>
    <w:rsid w:val="003B133C"/>
    <w:rsid w:val="003B365D"/>
    <w:rsid w:val="003B3BF7"/>
    <w:rsid w:val="003B6987"/>
    <w:rsid w:val="003C0EF8"/>
    <w:rsid w:val="003C3F1B"/>
    <w:rsid w:val="003C4C3F"/>
    <w:rsid w:val="003D52EA"/>
    <w:rsid w:val="003D58BA"/>
    <w:rsid w:val="003D7DEB"/>
    <w:rsid w:val="003E2832"/>
    <w:rsid w:val="003E4184"/>
    <w:rsid w:val="003E4191"/>
    <w:rsid w:val="003F5EDF"/>
    <w:rsid w:val="0040708F"/>
    <w:rsid w:val="00407A82"/>
    <w:rsid w:val="004132C7"/>
    <w:rsid w:val="004232A3"/>
    <w:rsid w:val="0043174E"/>
    <w:rsid w:val="00434B7F"/>
    <w:rsid w:val="00440AAC"/>
    <w:rsid w:val="0044670E"/>
    <w:rsid w:val="004502D6"/>
    <w:rsid w:val="004556BF"/>
    <w:rsid w:val="004566C4"/>
    <w:rsid w:val="00457894"/>
    <w:rsid w:val="00457C67"/>
    <w:rsid w:val="00464A3F"/>
    <w:rsid w:val="004746EE"/>
    <w:rsid w:val="0049133C"/>
    <w:rsid w:val="004937CC"/>
    <w:rsid w:val="00497D29"/>
    <w:rsid w:val="004A41DC"/>
    <w:rsid w:val="004A7236"/>
    <w:rsid w:val="004C0081"/>
    <w:rsid w:val="004C042E"/>
    <w:rsid w:val="004C40B3"/>
    <w:rsid w:val="004C58EF"/>
    <w:rsid w:val="004D1EAB"/>
    <w:rsid w:val="004D4353"/>
    <w:rsid w:val="004D5135"/>
    <w:rsid w:val="004E3BDA"/>
    <w:rsid w:val="004E42FF"/>
    <w:rsid w:val="004F574C"/>
    <w:rsid w:val="004F6643"/>
    <w:rsid w:val="00500AE9"/>
    <w:rsid w:val="00505E3C"/>
    <w:rsid w:val="0050655B"/>
    <w:rsid w:val="00513E89"/>
    <w:rsid w:val="00514D95"/>
    <w:rsid w:val="00515527"/>
    <w:rsid w:val="0052057E"/>
    <w:rsid w:val="00521C5E"/>
    <w:rsid w:val="00523A2B"/>
    <w:rsid w:val="00524A68"/>
    <w:rsid w:val="00534EDB"/>
    <w:rsid w:val="0054100A"/>
    <w:rsid w:val="005424D6"/>
    <w:rsid w:val="005434A3"/>
    <w:rsid w:val="005450C3"/>
    <w:rsid w:val="005520FC"/>
    <w:rsid w:val="00554470"/>
    <w:rsid w:val="00557BBA"/>
    <w:rsid w:val="00560F8A"/>
    <w:rsid w:val="00561DD0"/>
    <w:rsid w:val="00564AE1"/>
    <w:rsid w:val="00570000"/>
    <w:rsid w:val="005840B1"/>
    <w:rsid w:val="00585911"/>
    <w:rsid w:val="0058715D"/>
    <w:rsid w:val="00592DDD"/>
    <w:rsid w:val="005A2652"/>
    <w:rsid w:val="005A2724"/>
    <w:rsid w:val="005A2A25"/>
    <w:rsid w:val="005A5712"/>
    <w:rsid w:val="005B160C"/>
    <w:rsid w:val="005B3F10"/>
    <w:rsid w:val="005B557E"/>
    <w:rsid w:val="005B707C"/>
    <w:rsid w:val="005C02EA"/>
    <w:rsid w:val="005C0C26"/>
    <w:rsid w:val="005C1059"/>
    <w:rsid w:val="005C14ED"/>
    <w:rsid w:val="005C3BFF"/>
    <w:rsid w:val="005C5B51"/>
    <w:rsid w:val="005C5DAA"/>
    <w:rsid w:val="005C773A"/>
    <w:rsid w:val="005D351A"/>
    <w:rsid w:val="005D496C"/>
    <w:rsid w:val="005D4E56"/>
    <w:rsid w:val="005D517A"/>
    <w:rsid w:val="005D5BA1"/>
    <w:rsid w:val="005D7586"/>
    <w:rsid w:val="005E2C3B"/>
    <w:rsid w:val="005E317A"/>
    <w:rsid w:val="005E38E6"/>
    <w:rsid w:val="005E3B45"/>
    <w:rsid w:val="005E451D"/>
    <w:rsid w:val="005E6595"/>
    <w:rsid w:val="005F457A"/>
    <w:rsid w:val="005F485B"/>
    <w:rsid w:val="006013CC"/>
    <w:rsid w:val="0060707F"/>
    <w:rsid w:val="0061121D"/>
    <w:rsid w:val="00611BC4"/>
    <w:rsid w:val="006145FD"/>
    <w:rsid w:val="006164B9"/>
    <w:rsid w:val="00621BBB"/>
    <w:rsid w:val="006261BD"/>
    <w:rsid w:val="006273FA"/>
    <w:rsid w:val="00631E85"/>
    <w:rsid w:val="0063205B"/>
    <w:rsid w:val="00634AA7"/>
    <w:rsid w:val="006367D9"/>
    <w:rsid w:val="0063798C"/>
    <w:rsid w:val="00640723"/>
    <w:rsid w:val="00642BC5"/>
    <w:rsid w:val="00642C3E"/>
    <w:rsid w:val="00644FA6"/>
    <w:rsid w:val="00646CE4"/>
    <w:rsid w:val="00654D2F"/>
    <w:rsid w:val="00662518"/>
    <w:rsid w:val="0067300C"/>
    <w:rsid w:val="00674286"/>
    <w:rsid w:val="00674711"/>
    <w:rsid w:val="00676C18"/>
    <w:rsid w:val="006839AC"/>
    <w:rsid w:val="00691C96"/>
    <w:rsid w:val="00696D53"/>
    <w:rsid w:val="006973EC"/>
    <w:rsid w:val="0069753C"/>
    <w:rsid w:val="006A293D"/>
    <w:rsid w:val="006A7A46"/>
    <w:rsid w:val="006B2768"/>
    <w:rsid w:val="006B4394"/>
    <w:rsid w:val="006C0C8F"/>
    <w:rsid w:val="006C2897"/>
    <w:rsid w:val="006C4C78"/>
    <w:rsid w:val="006D0189"/>
    <w:rsid w:val="006E2852"/>
    <w:rsid w:val="006E5FCA"/>
    <w:rsid w:val="006E6A6C"/>
    <w:rsid w:val="006F44FA"/>
    <w:rsid w:val="006F4E15"/>
    <w:rsid w:val="00702056"/>
    <w:rsid w:val="00702FCD"/>
    <w:rsid w:val="00706E5C"/>
    <w:rsid w:val="0071585D"/>
    <w:rsid w:val="00720352"/>
    <w:rsid w:val="00720849"/>
    <w:rsid w:val="00721AEC"/>
    <w:rsid w:val="007228DA"/>
    <w:rsid w:val="007262EB"/>
    <w:rsid w:val="00726760"/>
    <w:rsid w:val="00726B40"/>
    <w:rsid w:val="00726C04"/>
    <w:rsid w:val="00730FC8"/>
    <w:rsid w:val="00736035"/>
    <w:rsid w:val="00743383"/>
    <w:rsid w:val="00755964"/>
    <w:rsid w:val="00756865"/>
    <w:rsid w:val="00766CF7"/>
    <w:rsid w:val="00766E5E"/>
    <w:rsid w:val="007700CD"/>
    <w:rsid w:val="00771003"/>
    <w:rsid w:val="007712B8"/>
    <w:rsid w:val="00771B7B"/>
    <w:rsid w:val="00777D7D"/>
    <w:rsid w:val="00780C62"/>
    <w:rsid w:val="00784527"/>
    <w:rsid w:val="007857C8"/>
    <w:rsid w:val="00793613"/>
    <w:rsid w:val="00796B60"/>
    <w:rsid w:val="00796DC6"/>
    <w:rsid w:val="007A37DB"/>
    <w:rsid w:val="007A3B69"/>
    <w:rsid w:val="007A4F4C"/>
    <w:rsid w:val="007A514B"/>
    <w:rsid w:val="007A64F5"/>
    <w:rsid w:val="007A79A6"/>
    <w:rsid w:val="007B605D"/>
    <w:rsid w:val="007C1B60"/>
    <w:rsid w:val="007C2FE5"/>
    <w:rsid w:val="007C3F25"/>
    <w:rsid w:val="007C6AC8"/>
    <w:rsid w:val="007C6D4E"/>
    <w:rsid w:val="007D5BE3"/>
    <w:rsid w:val="007D6720"/>
    <w:rsid w:val="007E0570"/>
    <w:rsid w:val="007E0F1A"/>
    <w:rsid w:val="007E3A1D"/>
    <w:rsid w:val="007E3D5C"/>
    <w:rsid w:val="007E7B78"/>
    <w:rsid w:val="007E7DAD"/>
    <w:rsid w:val="007F0096"/>
    <w:rsid w:val="007F5772"/>
    <w:rsid w:val="007F6F8E"/>
    <w:rsid w:val="007F71F9"/>
    <w:rsid w:val="00800E92"/>
    <w:rsid w:val="00803370"/>
    <w:rsid w:val="008046DA"/>
    <w:rsid w:val="0080585B"/>
    <w:rsid w:val="00807551"/>
    <w:rsid w:val="008134A9"/>
    <w:rsid w:val="008162DF"/>
    <w:rsid w:val="00817889"/>
    <w:rsid w:val="00824B3D"/>
    <w:rsid w:val="00827174"/>
    <w:rsid w:val="00830885"/>
    <w:rsid w:val="0083252F"/>
    <w:rsid w:val="00835B20"/>
    <w:rsid w:val="0083659F"/>
    <w:rsid w:val="00841FE6"/>
    <w:rsid w:val="00843A57"/>
    <w:rsid w:val="00843A86"/>
    <w:rsid w:val="00850BBB"/>
    <w:rsid w:val="00851F5C"/>
    <w:rsid w:val="00852366"/>
    <w:rsid w:val="00852701"/>
    <w:rsid w:val="00855D9A"/>
    <w:rsid w:val="008579C0"/>
    <w:rsid w:val="008603E3"/>
    <w:rsid w:val="008604AF"/>
    <w:rsid w:val="00863F7B"/>
    <w:rsid w:val="008640D1"/>
    <w:rsid w:val="00865DC2"/>
    <w:rsid w:val="0086630E"/>
    <w:rsid w:val="00867FAD"/>
    <w:rsid w:val="00871AE2"/>
    <w:rsid w:val="00876C29"/>
    <w:rsid w:val="00880C63"/>
    <w:rsid w:val="00887836"/>
    <w:rsid w:val="008A0A82"/>
    <w:rsid w:val="008A1924"/>
    <w:rsid w:val="008A3C8A"/>
    <w:rsid w:val="008B1351"/>
    <w:rsid w:val="008B41A9"/>
    <w:rsid w:val="008C2D64"/>
    <w:rsid w:val="008C4F24"/>
    <w:rsid w:val="008C6AAD"/>
    <w:rsid w:val="008C78D6"/>
    <w:rsid w:val="008D0EFD"/>
    <w:rsid w:val="008D5002"/>
    <w:rsid w:val="008E1435"/>
    <w:rsid w:val="008E1F1E"/>
    <w:rsid w:val="008E420A"/>
    <w:rsid w:val="008E474D"/>
    <w:rsid w:val="008F2797"/>
    <w:rsid w:val="008F3256"/>
    <w:rsid w:val="008F4E7E"/>
    <w:rsid w:val="008F55F1"/>
    <w:rsid w:val="00903CA2"/>
    <w:rsid w:val="00905A3F"/>
    <w:rsid w:val="0090687C"/>
    <w:rsid w:val="009108DE"/>
    <w:rsid w:val="00911EDE"/>
    <w:rsid w:val="00915026"/>
    <w:rsid w:val="00915614"/>
    <w:rsid w:val="00915AB0"/>
    <w:rsid w:val="00917A9D"/>
    <w:rsid w:val="009214F9"/>
    <w:rsid w:val="00922076"/>
    <w:rsid w:val="00923D4D"/>
    <w:rsid w:val="00925AFC"/>
    <w:rsid w:val="00927240"/>
    <w:rsid w:val="0092749B"/>
    <w:rsid w:val="00930070"/>
    <w:rsid w:val="009301E1"/>
    <w:rsid w:val="00942534"/>
    <w:rsid w:val="00944437"/>
    <w:rsid w:val="00944589"/>
    <w:rsid w:val="0094669D"/>
    <w:rsid w:val="0095053A"/>
    <w:rsid w:val="009505F2"/>
    <w:rsid w:val="00956CA8"/>
    <w:rsid w:val="009622B3"/>
    <w:rsid w:val="0096401E"/>
    <w:rsid w:val="009737C3"/>
    <w:rsid w:val="009749BF"/>
    <w:rsid w:val="009764E5"/>
    <w:rsid w:val="00976CB2"/>
    <w:rsid w:val="00981D1F"/>
    <w:rsid w:val="00984281"/>
    <w:rsid w:val="0099553E"/>
    <w:rsid w:val="009A1E6A"/>
    <w:rsid w:val="009A3317"/>
    <w:rsid w:val="009A6F35"/>
    <w:rsid w:val="009A7D02"/>
    <w:rsid w:val="009B6D0B"/>
    <w:rsid w:val="009B72C7"/>
    <w:rsid w:val="009C0A1F"/>
    <w:rsid w:val="009C4CDF"/>
    <w:rsid w:val="009C664A"/>
    <w:rsid w:val="009D065B"/>
    <w:rsid w:val="009D4155"/>
    <w:rsid w:val="009D631F"/>
    <w:rsid w:val="009E0D8C"/>
    <w:rsid w:val="009E4567"/>
    <w:rsid w:val="009E5248"/>
    <w:rsid w:val="009F1931"/>
    <w:rsid w:val="009F2EA9"/>
    <w:rsid w:val="00A010A3"/>
    <w:rsid w:val="00A04A34"/>
    <w:rsid w:val="00A069D2"/>
    <w:rsid w:val="00A10108"/>
    <w:rsid w:val="00A123F1"/>
    <w:rsid w:val="00A2120D"/>
    <w:rsid w:val="00A35C0C"/>
    <w:rsid w:val="00A419DB"/>
    <w:rsid w:val="00A43809"/>
    <w:rsid w:val="00A43ECD"/>
    <w:rsid w:val="00A45019"/>
    <w:rsid w:val="00A462CB"/>
    <w:rsid w:val="00A515B6"/>
    <w:rsid w:val="00A539C8"/>
    <w:rsid w:val="00A55A32"/>
    <w:rsid w:val="00A60F91"/>
    <w:rsid w:val="00A703B2"/>
    <w:rsid w:val="00A7675D"/>
    <w:rsid w:val="00A906E8"/>
    <w:rsid w:val="00AA0539"/>
    <w:rsid w:val="00AA4FF4"/>
    <w:rsid w:val="00AA54F0"/>
    <w:rsid w:val="00AB226B"/>
    <w:rsid w:val="00AB2646"/>
    <w:rsid w:val="00AB5547"/>
    <w:rsid w:val="00AB62A8"/>
    <w:rsid w:val="00AC16F6"/>
    <w:rsid w:val="00AC3F9A"/>
    <w:rsid w:val="00AC6203"/>
    <w:rsid w:val="00AC7A78"/>
    <w:rsid w:val="00AD1A6D"/>
    <w:rsid w:val="00AD652E"/>
    <w:rsid w:val="00AD7424"/>
    <w:rsid w:val="00AE1196"/>
    <w:rsid w:val="00AE2A34"/>
    <w:rsid w:val="00AE2BB7"/>
    <w:rsid w:val="00AE5C32"/>
    <w:rsid w:val="00AF1C79"/>
    <w:rsid w:val="00B00620"/>
    <w:rsid w:val="00B009EF"/>
    <w:rsid w:val="00B032DE"/>
    <w:rsid w:val="00B046A4"/>
    <w:rsid w:val="00B073F2"/>
    <w:rsid w:val="00B11B15"/>
    <w:rsid w:val="00B14A3D"/>
    <w:rsid w:val="00B213B0"/>
    <w:rsid w:val="00B241DA"/>
    <w:rsid w:val="00B27994"/>
    <w:rsid w:val="00B46790"/>
    <w:rsid w:val="00B47575"/>
    <w:rsid w:val="00B51A7D"/>
    <w:rsid w:val="00B56D25"/>
    <w:rsid w:val="00B57F13"/>
    <w:rsid w:val="00B60347"/>
    <w:rsid w:val="00B65E21"/>
    <w:rsid w:val="00B73EF9"/>
    <w:rsid w:val="00B74793"/>
    <w:rsid w:val="00B75055"/>
    <w:rsid w:val="00B816C8"/>
    <w:rsid w:val="00B84CE3"/>
    <w:rsid w:val="00B864FA"/>
    <w:rsid w:val="00B920D2"/>
    <w:rsid w:val="00B9272C"/>
    <w:rsid w:val="00B95263"/>
    <w:rsid w:val="00BA04CF"/>
    <w:rsid w:val="00BA1188"/>
    <w:rsid w:val="00BA383C"/>
    <w:rsid w:val="00BA41DA"/>
    <w:rsid w:val="00BA6A82"/>
    <w:rsid w:val="00BB1F9B"/>
    <w:rsid w:val="00BB3602"/>
    <w:rsid w:val="00BB3C50"/>
    <w:rsid w:val="00BB7617"/>
    <w:rsid w:val="00BC274F"/>
    <w:rsid w:val="00BC4293"/>
    <w:rsid w:val="00BD0C25"/>
    <w:rsid w:val="00BD3010"/>
    <w:rsid w:val="00BD628C"/>
    <w:rsid w:val="00BE06E5"/>
    <w:rsid w:val="00BE0A80"/>
    <w:rsid w:val="00BE2D30"/>
    <w:rsid w:val="00BE31E6"/>
    <w:rsid w:val="00BE4E49"/>
    <w:rsid w:val="00BE6581"/>
    <w:rsid w:val="00BF1745"/>
    <w:rsid w:val="00BF3445"/>
    <w:rsid w:val="00BF4504"/>
    <w:rsid w:val="00BF60D8"/>
    <w:rsid w:val="00BF6F15"/>
    <w:rsid w:val="00C0218C"/>
    <w:rsid w:val="00C0513B"/>
    <w:rsid w:val="00C12BFA"/>
    <w:rsid w:val="00C14B24"/>
    <w:rsid w:val="00C14E21"/>
    <w:rsid w:val="00C17A27"/>
    <w:rsid w:val="00C23E32"/>
    <w:rsid w:val="00C3329E"/>
    <w:rsid w:val="00C403BF"/>
    <w:rsid w:val="00C44D98"/>
    <w:rsid w:val="00C4708B"/>
    <w:rsid w:val="00C63B46"/>
    <w:rsid w:val="00C64F66"/>
    <w:rsid w:val="00C67BBC"/>
    <w:rsid w:val="00C71360"/>
    <w:rsid w:val="00C76178"/>
    <w:rsid w:val="00C763C0"/>
    <w:rsid w:val="00C7689B"/>
    <w:rsid w:val="00C82B56"/>
    <w:rsid w:val="00C83E3D"/>
    <w:rsid w:val="00C877B1"/>
    <w:rsid w:val="00C9676A"/>
    <w:rsid w:val="00C96EE1"/>
    <w:rsid w:val="00C97EC1"/>
    <w:rsid w:val="00CA1298"/>
    <w:rsid w:val="00CA292E"/>
    <w:rsid w:val="00CA6191"/>
    <w:rsid w:val="00CA6BD4"/>
    <w:rsid w:val="00CB1AC5"/>
    <w:rsid w:val="00CB6D17"/>
    <w:rsid w:val="00CC3B7E"/>
    <w:rsid w:val="00CC4758"/>
    <w:rsid w:val="00CC73F7"/>
    <w:rsid w:val="00CD4622"/>
    <w:rsid w:val="00CD4CE3"/>
    <w:rsid w:val="00CD4D63"/>
    <w:rsid w:val="00CD57C9"/>
    <w:rsid w:val="00CE2F28"/>
    <w:rsid w:val="00CE6BAE"/>
    <w:rsid w:val="00D10C3B"/>
    <w:rsid w:val="00D11391"/>
    <w:rsid w:val="00D11E2A"/>
    <w:rsid w:val="00D12875"/>
    <w:rsid w:val="00D14C07"/>
    <w:rsid w:val="00D15E7E"/>
    <w:rsid w:val="00D170A2"/>
    <w:rsid w:val="00D170BE"/>
    <w:rsid w:val="00D36D7A"/>
    <w:rsid w:val="00D41E2D"/>
    <w:rsid w:val="00D4391D"/>
    <w:rsid w:val="00D477F3"/>
    <w:rsid w:val="00D47A9A"/>
    <w:rsid w:val="00D47FC4"/>
    <w:rsid w:val="00D5015C"/>
    <w:rsid w:val="00D50EC0"/>
    <w:rsid w:val="00D51659"/>
    <w:rsid w:val="00D663B2"/>
    <w:rsid w:val="00D67E96"/>
    <w:rsid w:val="00D720E5"/>
    <w:rsid w:val="00D85064"/>
    <w:rsid w:val="00D90509"/>
    <w:rsid w:val="00D91B95"/>
    <w:rsid w:val="00D93CE7"/>
    <w:rsid w:val="00D96000"/>
    <w:rsid w:val="00D96CD0"/>
    <w:rsid w:val="00D9722D"/>
    <w:rsid w:val="00D9784C"/>
    <w:rsid w:val="00DA0839"/>
    <w:rsid w:val="00DA4BF2"/>
    <w:rsid w:val="00DB2DD5"/>
    <w:rsid w:val="00DB3679"/>
    <w:rsid w:val="00DB6748"/>
    <w:rsid w:val="00DC50CE"/>
    <w:rsid w:val="00DD539D"/>
    <w:rsid w:val="00DD6D9E"/>
    <w:rsid w:val="00DE09B9"/>
    <w:rsid w:val="00DE2992"/>
    <w:rsid w:val="00DE653E"/>
    <w:rsid w:val="00DF29F3"/>
    <w:rsid w:val="00DF4012"/>
    <w:rsid w:val="00DF6C2C"/>
    <w:rsid w:val="00DF79D0"/>
    <w:rsid w:val="00E10694"/>
    <w:rsid w:val="00E11324"/>
    <w:rsid w:val="00E30337"/>
    <w:rsid w:val="00E30352"/>
    <w:rsid w:val="00E315C0"/>
    <w:rsid w:val="00E3209C"/>
    <w:rsid w:val="00E3488F"/>
    <w:rsid w:val="00E44776"/>
    <w:rsid w:val="00E469AC"/>
    <w:rsid w:val="00E529C4"/>
    <w:rsid w:val="00E53577"/>
    <w:rsid w:val="00E57E3F"/>
    <w:rsid w:val="00E64256"/>
    <w:rsid w:val="00E6637A"/>
    <w:rsid w:val="00E66FD3"/>
    <w:rsid w:val="00E67A25"/>
    <w:rsid w:val="00E71928"/>
    <w:rsid w:val="00E72A87"/>
    <w:rsid w:val="00E778D4"/>
    <w:rsid w:val="00E80038"/>
    <w:rsid w:val="00E81AAB"/>
    <w:rsid w:val="00E86C3B"/>
    <w:rsid w:val="00E90764"/>
    <w:rsid w:val="00E95222"/>
    <w:rsid w:val="00EB039D"/>
    <w:rsid w:val="00EB120E"/>
    <w:rsid w:val="00EB4812"/>
    <w:rsid w:val="00EB4E32"/>
    <w:rsid w:val="00EB52A2"/>
    <w:rsid w:val="00EB5640"/>
    <w:rsid w:val="00EB6335"/>
    <w:rsid w:val="00EC32FD"/>
    <w:rsid w:val="00EC39A1"/>
    <w:rsid w:val="00EC5D18"/>
    <w:rsid w:val="00ED1872"/>
    <w:rsid w:val="00ED46F7"/>
    <w:rsid w:val="00EE3D4D"/>
    <w:rsid w:val="00EF16E2"/>
    <w:rsid w:val="00EF268B"/>
    <w:rsid w:val="00EF32C6"/>
    <w:rsid w:val="00EF5F65"/>
    <w:rsid w:val="00EF7D28"/>
    <w:rsid w:val="00F02FAB"/>
    <w:rsid w:val="00F0596B"/>
    <w:rsid w:val="00F074DA"/>
    <w:rsid w:val="00F104A5"/>
    <w:rsid w:val="00F10614"/>
    <w:rsid w:val="00F15E32"/>
    <w:rsid w:val="00F243A0"/>
    <w:rsid w:val="00F250A4"/>
    <w:rsid w:val="00F31DE0"/>
    <w:rsid w:val="00F35CEC"/>
    <w:rsid w:val="00F42DE8"/>
    <w:rsid w:val="00F44278"/>
    <w:rsid w:val="00F44F55"/>
    <w:rsid w:val="00F45566"/>
    <w:rsid w:val="00F63B3E"/>
    <w:rsid w:val="00F665B9"/>
    <w:rsid w:val="00F70BCE"/>
    <w:rsid w:val="00F719CD"/>
    <w:rsid w:val="00F72B73"/>
    <w:rsid w:val="00F730C3"/>
    <w:rsid w:val="00F73E69"/>
    <w:rsid w:val="00F75855"/>
    <w:rsid w:val="00F84B6B"/>
    <w:rsid w:val="00F910B3"/>
    <w:rsid w:val="00F93E5B"/>
    <w:rsid w:val="00FA0577"/>
    <w:rsid w:val="00FA1CDC"/>
    <w:rsid w:val="00FA78A0"/>
    <w:rsid w:val="00FA7BE2"/>
    <w:rsid w:val="00FB44C1"/>
    <w:rsid w:val="00FB69EC"/>
    <w:rsid w:val="00FB7D7B"/>
    <w:rsid w:val="00FB7E97"/>
    <w:rsid w:val="00FC4000"/>
    <w:rsid w:val="00FD0467"/>
    <w:rsid w:val="00FD08D6"/>
    <w:rsid w:val="00FD2A79"/>
    <w:rsid w:val="00FD43B6"/>
    <w:rsid w:val="00FE6265"/>
    <w:rsid w:val="00FF10A4"/>
    <w:rsid w:val="00FF74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0FEF4"/>
  <w15:docId w15:val="{F2372772-5655-49C9-A683-0973B017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77F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73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C761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46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6F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407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semiHidden/>
    <w:unhideWhenUsed/>
    <w:rsid w:val="00EC5D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62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1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01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1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96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62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62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4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7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09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40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555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8127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6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6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06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001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1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511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804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13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32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76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03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37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79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77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63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37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50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4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6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8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1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47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76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43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91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4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68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41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5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3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8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38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1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557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2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0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1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51362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7009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241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7985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10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8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6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2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8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1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61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81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72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64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0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1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535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76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911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6881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02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25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387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154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58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26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19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59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185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89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67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05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72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0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7477">
          <w:marLeft w:val="69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4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2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08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75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4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9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2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8947">
          <w:marLeft w:val="69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91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1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67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1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94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785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0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43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51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44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064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16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54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8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21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0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5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695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90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88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9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73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3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TI\KERJAAN_P3D\AKREDITASI%202015\kompilasi%20nilai%20akreditasi%202014\NILAI%20AWAL%20AKRE%20Sragen\BERITA%20ACARA%20%20VISITASI%20TIM%20ASESOR%20%20AKREDITASI%20SRAGE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C3878-EBD1-4102-B15D-7F27FA0B5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D:\HARTI\KERJAAN_P3D\AKREDITASI 2015\kompilasi nilai akreditasi 2014\NILAI AWAL AKRE Sragen\BERITA ACARA  VISITASI TIM ASESOR  AKREDITASI SRAGEN.dot</Template>
  <TotalTime>238</TotalTime>
  <Pages>3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 Reni AKLN</dc:creator>
  <cp:lastModifiedBy>Andi Wahyu</cp:lastModifiedBy>
  <cp:revision>45</cp:revision>
  <cp:lastPrinted>2018-05-23T23:51:00Z</cp:lastPrinted>
  <dcterms:created xsi:type="dcterms:W3CDTF">2024-09-05T07:59:00Z</dcterms:created>
  <dcterms:modified xsi:type="dcterms:W3CDTF">2025-06-17T03:20:00Z</dcterms:modified>
</cp:coreProperties>
</file>