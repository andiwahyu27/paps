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F78064" w14:textId="51EE8C22" w:rsidR="00976CB2" w:rsidRPr="001B416F" w:rsidRDefault="00DF6C2C" w:rsidP="00DF6C2C">
      <w:pPr>
        <w:tabs>
          <w:tab w:val="left" w:pos="1620"/>
        </w:tabs>
        <w:rPr>
          <w:rFonts w:ascii="Bookman Old Style" w:hAnsi="Bookman Old Style"/>
        </w:rPr>
      </w:pPr>
      <w:r w:rsidRPr="001B416F">
        <w:rPr>
          <w:rFonts w:ascii="Bookman Old Style" w:hAnsi="Bookman Old Style"/>
        </w:rPr>
        <w:tab/>
      </w:r>
    </w:p>
    <w:p w14:paraId="0D31509E" w14:textId="0F199D6E" w:rsidR="00942534" w:rsidRPr="001B416F" w:rsidRDefault="007C6AC8" w:rsidP="00276ECD">
      <w:pPr>
        <w:jc w:val="center"/>
        <w:rPr>
          <w:rFonts w:ascii="Bookman Old Style" w:hAnsi="Bookman Old Style"/>
        </w:rPr>
      </w:pPr>
      <w:r w:rsidRPr="001B416F">
        <w:rPr>
          <w:rFonts w:ascii="Bookman Old Style" w:hAnsi="Bookman Old Style"/>
          <w:noProof/>
          <w:lang w:eastAsia="id-ID"/>
        </w:rPr>
        <w:drawing>
          <wp:inline distT="0" distB="0" distL="0" distR="0" wp14:anchorId="64B94AB8" wp14:editId="7ADF1FC0">
            <wp:extent cx="890270" cy="688340"/>
            <wp:effectExtent l="0" t="0" r="5080" b="0"/>
            <wp:docPr id="161437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270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6AEBC" w14:textId="76ECA345" w:rsidR="00DF29F3" w:rsidRPr="001B416F" w:rsidRDefault="006273FA" w:rsidP="00942534">
      <w:pPr>
        <w:spacing w:after="0" w:line="240" w:lineRule="auto"/>
        <w:jc w:val="center"/>
        <w:rPr>
          <w:rFonts w:ascii="Bookman Old Style" w:hAnsi="Bookman Old Style" w:cs="Arial"/>
          <w:b/>
          <w:bCs/>
        </w:rPr>
      </w:pPr>
      <w:r w:rsidRPr="001B416F">
        <w:rPr>
          <w:rFonts w:ascii="Bookman Old Style" w:hAnsi="Bookman Old Style" w:cs="Arial"/>
          <w:b/>
          <w:bCs/>
        </w:rPr>
        <w:t>B</w:t>
      </w:r>
      <w:r w:rsidR="00AC1C24" w:rsidRPr="001B416F">
        <w:rPr>
          <w:rFonts w:ascii="Bookman Old Style" w:hAnsi="Bookman Old Style" w:cs="Arial"/>
          <w:b/>
          <w:bCs/>
        </w:rPr>
        <w:t xml:space="preserve"> </w:t>
      </w:r>
      <w:r w:rsidRPr="001B416F">
        <w:rPr>
          <w:rFonts w:ascii="Bookman Old Style" w:hAnsi="Bookman Old Style" w:cs="Arial"/>
          <w:b/>
          <w:bCs/>
        </w:rPr>
        <w:t>E</w:t>
      </w:r>
      <w:r w:rsidR="00AC1C24" w:rsidRPr="001B416F">
        <w:rPr>
          <w:rFonts w:ascii="Bookman Old Style" w:hAnsi="Bookman Old Style" w:cs="Arial"/>
          <w:b/>
          <w:bCs/>
        </w:rPr>
        <w:t xml:space="preserve"> </w:t>
      </w:r>
      <w:r w:rsidRPr="001B416F">
        <w:rPr>
          <w:rFonts w:ascii="Bookman Old Style" w:hAnsi="Bookman Old Style" w:cs="Arial"/>
          <w:b/>
          <w:bCs/>
        </w:rPr>
        <w:t>R</w:t>
      </w:r>
      <w:r w:rsidR="00AC1C24" w:rsidRPr="001B416F">
        <w:rPr>
          <w:rFonts w:ascii="Bookman Old Style" w:hAnsi="Bookman Old Style" w:cs="Arial"/>
          <w:b/>
          <w:bCs/>
        </w:rPr>
        <w:t xml:space="preserve"> </w:t>
      </w:r>
      <w:r w:rsidRPr="001B416F">
        <w:rPr>
          <w:rFonts w:ascii="Bookman Old Style" w:hAnsi="Bookman Old Style" w:cs="Arial"/>
          <w:b/>
          <w:bCs/>
        </w:rPr>
        <w:t>I</w:t>
      </w:r>
      <w:r w:rsidR="00AC1C24" w:rsidRPr="001B416F">
        <w:rPr>
          <w:rFonts w:ascii="Bookman Old Style" w:hAnsi="Bookman Old Style" w:cs="Arial"/>
          <w:b/>
          <w:bCs/>
        </w:rPr>
        <w:t xml:space="preserve"> </w:t>
      </w:r>
      <w:r w:rsidRPr="001B416F">
        <w:rPr>
          <w:rFonts w:ascii="Bookman Old Style" w:hAnsi="Bookman Old Style" w:cs="Arial"/>
          <w:b/>
          <w:bCs/>
        </w:rPr>
        <w:t>T</w:t>
      </w:r>
      <w:r w:rsidR="00AC1C24" w:rsidRPr="001B416F">
        <w:rPr>
          <w:rFonts w:ascii="Bookman Old Style" w:hAnsi="Bookman Old Style" w:cs="Arial"/>
          <w:b/>
          <w:bCs/>
        </w:rPr>
        <w:t xml:space="preserve"> </w:t>
      </w:r>
      <w:r w:rsidRPr="001B416F">
        <w:rPr>
          <w:rFonts w:ascii="Bookman Old Style" w:hAnsi="Bookman Old Style" w:cs="Arial"/>
          <w:b/>
          <w:bCs/>
        </w:rPr>
        <w:t>A</w:t>
      </w:r>
      <w:r w:rsidR="00AC1C24" w:rsidRPr="001B416F">
        <w:rPr>
          <w:rFonts w:ascii="Bookman Old Style" w:hAnsi="Bookman Old Style" w:cs="Arial"/>
          <w:b/>
          <w:bCs/>
        </w:rPr>
        <w:t xml:space="preserve"> </w:t>
      </w:r>
      <w:r w:rsidRPr="001B416F">
        <w:rPr>
          <w:rFonts w:ascii="Bookman Old Style" w:hAnsi="Bookman Old Style" w:cs="Arial"/>
          <w:b/>
          <w:bCs/>
        </w:rPr>
        <w:t xml:space="preserve"> A</w:t>
      </w:r>
      <w:r w:rsidR="00AC1C24" w:rsidRPr="001B416F">
        <w:rPr>
          <w:rFonts w:ascii="Bookman Old Style" w:hAnsi="Bookman Old Style" w:cs="Arial"/>
          <w:b/>
          <w:bCs/>
        </w:rPr>
        <w:t xml:space="preserve"> </w:t>
      </w:r>
      <w:r w:rsidRPr="001B416F">
        <w:rPr>
          <w:rFonts w:ascii="Bookman Old Style" w:hAnsi="Bookman Old Style" w:cs="Arial"/>
          <w:b/>
          <w:bCs/>
        </w:rPr>
        <w:t>C</w:t>
      </w:r>
      <w:r w:rsidR="00AC1C24" w:rsidRPr="001B416F">
        <w:rPr>
          <w:rFonts w:ascii="Bookman Old Style" w:hAnsi="Bookman Old Style" w:cs="Arial"/>
          <w:b/>
          <w:bCs/>
        </w:rPr>
        <w:t xml:space="preserve"> </w:t>
      </w:r>
      <w:r w:rsidRPr="001B416F">
        <w:rPr>
          <w:rFonts w:ascii="Bookman Old Style" w:hAnsi="Bookman Old Style" w:cs="Arial"/>
          <w:b/>
          <w:bCs/>
        </w:rPr>
        <w:t>A</w:t>
      </w:r>
      <w:r w:rsidR="00AC1C24" w:rsidRPr="001B416F">
        <w:rPr>
          <w:rFonts w:ascii="Bookman Old Style" w:hAnsi="Bookman Old Style" w:cs="Arial"/>
          <w:b/>
          <w:bCs/>
        </w:rPr>
        <w:t xml:space="preserve"> </w:t>
      </w:r>
      <w:r w:rsidRPr="001B416F">
        <w:rPr>
          <w:rFonts w:ascii="Bookman Old Style" w:hAnsi="Bookman Old Style" w:cs="Arial"/>
          <w:b/>
          <w:bCs/>
        </w:rPr>
        <w:t>R</w:t>
      </w:r>
      <w:r w:rsidR="00AC1C24" w:rsidRPr="001B416F">
        <w:rPr>
          <w:rFonts w:ascii="Bookman Old Style" w:hAnsi="Bookman Old Style" w:cs="Arial"/>
          <w:b/>
          <w:bCs/>
        </w:rPr>
        <w:t xml:space="preserve"> </w:t>
      </w:r>
      <w:r w:rsidRPr="001B416F">
        <w:rPr>
          <w:rFonts w:ascii="Bookman Old Style" w:hAnsi="Bookman Old Style" w:cs="Arial"/>
          <w:b/>
          <w:bCs/>
        </w:rPr>
        <w:t>A</w:t>
      </w:r>
    </w:p>
    <w:p w14:paraId="2CC5A4C4" w14:textId="77CEABB5" w:rsidR="00A515B6" w:rsidRPr="001B416F" w:rsidRDefault="00AC1C24" w:rsidP="00A515B6">
      <w:pPr>
        <w:spacing w:after="0" w:line="240" w:lineRule="auto"/>
        <w:jc w:val="center"/>
        <w:rPr>
          <w:rFonts w:ascii="Bookman Old Style" w:hAnsi="Bookman Old Style" w:cs="Arial"/>
          <w:b/>
          <w:bCs/>
        </w:rPr>
      </w:pPr>
      <w:r w:rsidRPr="001B416F">
        <w:rPr>
          <w:rFonts w:ascii="Bookman Old Style" w:hAnsi="Bookman Old Style" w:cs="Arial"/>
          <w:b/>
          <w:bCs/>
        </w:rPr>
        <w:t>SIDANG MAJELIS AKREDITASI</w:t>
      </w:r>
      <w:r w:rsidR="00A515B6" w:rsidRPr="001B416F">
        <w:rPr>
          <w:rFonts w:ascii="Bookman Old Style" w:hAnsi="Bookman Old Style" w:cs="Arial"/>
          <w:b/>
          <w:bCs/>
        </w:rPr>
        <w:t xml:space="preserve"> </w:t>
      </w:r>
    </w:p>
    <w:p w14:paraId="663698F7" w14:textId="4BCD0F55" w:rsidR="006273FA" w:rsidRPr="001B416F" w:rsidRDefault="00AC1C24" w:rsidP="008F2797">
      <w:pPr>
        <w:spacing w:after="0" w:line="240" w:lineRule="auto"/>
        <w:jc w:val="center"/>
        <w:rPr>
          <w:rFonts w:ascii="Bookman Old Style" w:hAnsi="Bookman Old Style" w:cs="Arial"/>
          <w:b/>
          <w:bCs/>
        </w:rPr>
      </w:pPr>
      <w:r w:rsidRPr="001B416F">
        <w:rPr>
          <w:rFonts w:ascii="Bookman Old Style" w:hAnsi="Bookman Old Style" w:cs="Arial"/>
          <w:b/>
          <w:bCs/>
        </w:rPr>
        <w:t xml:space="preserve">Nomor </w:t>
      </w:r>
      <w:r w:rsidR="00A906E8" w:rsidRPr="001B416F">
        <w:rPr>
          <w:rFonts w:ascii="Bookman Old Style" w:hAnsi="Bookman Old Style" w:cs="Arial"/>
          <w:b/>
          <w:bCs/>
        </w:rPr>
        <w:t>${nama_lemdik}</w:t>
      </w:r>
    </w:p>
    <w:p w14:paraId="220E7F57" w14:textId="395014A8" w:rsidR="0083659F" w:rsidRPr="001B416F" w:rsidRDefault="0083659F" w:rsidP="006273FA">
      <w:pPr>
        <w:jc w:val="center"/>
        <w:rPr>
          <w:rFonts w:ascii="Bookman Old Style" w:hAnsi="Bookman Old Style" w:cs="Arial"/>
        </w:rPr>
      </w:pPr>
    </w:p>
    <w:p w14:paraId="15E31C8A" w14:textId="3A6473CC" w:rsidR="00A515B6" w:rsidRDefault="001B416F" w:rsidP="001B416F">
      <w:pPr>
        <w:spacing w:after="0"/>
        <w:jc w:val="both"/>
        <w:rPr>
          <w:rFonts w:ascii="Bookman Old Style" w:hAnsi="Bookman Old Style" w:cs="Arial"/>
          <w:color w:val="000000" w:themeColor="text1"/>
        </w:rPr>
      </w:pPr>
      <w:r w:rsidRPr="001B416F">
        <w:rPr>
          <w:rFonts w:ascii="Bookman Old Style" w:hAnsi="Bookman Old Style" w:cs="Arial"/>
          <w:color w:val="000000" w:themeColor="text1"/>
        </w:rPr>
        <w:t>Pada hari ini ${hari_tanggal_surat}, Pukul ${waktu_surat} ${zona_surat}, tempat Pusdiklat BPS telah diselenggarakan Sidang Majelis Akreditasi Program Pelatihan Teknis di Bidang ${jenis_pengajuan} untuk ${nama_lemdik} dengan susunan tim Majelis Akreditasi sebagai berikut:</w:t>
      </w:r>
    </w:p>
    <w:p w14:paraId="25C88541" w14:textId="77777777" w:rsidR="001B416F" w:rsidRDefault="001B416F" w:rsidP="001B416F">
      <w:pPr>
        <w:spacing w:after="0"/>
        <w:jc w:val="both"/>
        <w:rPr>
          <w:rFonts w:ascii="Bookman Old Style" w:hAnsi="Bookman Old Style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1B416F" w14:paraId="6975A228" w14:textId="77777777" w:rsidTr="00D451D0">
        <w:trPr>
          <w:trHeight w:val="567"/>
        </w:trPr>
        <w:tc>
          <w:tcPr>
            <w:tcW w:w="4508" w:type="dxa"/>
            <w:vAlign w:val="center"/>
          </w:tcPr>
          <w:p w14:paraId="22E5476D" w14:textId="0773D82D" w:rsidR="001B416F" w:rsidRPr="001B416F" w:rsidRDefault="001B416F" w:rsidP="00D451D0">
            <w:pPr>
              <w:spacing w:after="0"/>
              <w:jc w:val="center"/>
              <w:rPr>
                <w:rFonts w:ascii="Bookman Old Style" w:hAnsi="Bookman Old Style" w:cs="Arial"/>
                <w:b/>
                <w:bCs/>
              </w:rPr>
            </w:pPr>
            <w:r w:rsidRPr="001B416F">
              <w:rPr>
                <w:rFonts w:ascii="Bookman Old Style" w:hAnsi="Bookman Old Style" w:cs="Arial"/>
                <w:b/>
                <w:bCs/>
              </w:rPr>
              <w:t>NAMA</w:t>
            </w:r>
          </w:p>
        </w:tc>
        <w:tc>
          <w:tcPr>
            <w:tcW w:w="4509" w:type="dxa"/>
            <w:vAlign w:val="center"/>
          </w:tcPr>
          <w:p w14:paraId="50F1DB44" w14:textId="08724587" w:rsidR="001B416F" w:rsidRPr="001B416F" w:rsidRDefault="001B416F" w:rsidP="00D451D0">
            <w:pPr>
              <w:spacing w:after="0"/>
              <w:jc w:val="center"/>
              <w:rPr>
                <w:rFonts w:ascii="Bookman Old Style" w:hAnsi="Bookman Old Style" w:cs="Arial"/>
                <w:b/>
                <w:bCs/>
              </w:rPr>
            </w:pPr>
            <w:r w:rsidRPr="001B416F">
              <w:rPr>
                <w:rFonts w:ascii="Bookman Old Style" w:hAnsi="Bookman Old Style" w:cs="Arial"/>
                <w:b/>
                <w:bCs/>
              </w:rPr>
              <w:t>JABATAN</w:t>
            </w:r>
          </w:p>
        </w:tc>
      </w:tr>
      <w:tr w:rsidR="001B416F" w14:paraId="5246DAA2" w14:textId="77777777" w:rsidTr="00D451D0">
        <w:trPr>
          <w:trHeight w:val="567"/>
        </w:trPr>
        <w:tc>
          <w:tcPr>
            <w:tcW w:w="4508" w:type="dxa"/>
            <w:vAlign w:val="center"/>
          </w:tcPr>
          <w:p w14:paraId="60DACC4B" w14:textId="0037C6C7" w:rsidR="001B416F" w:rsidRPr="001B416F" w:rsidRDefault="001B416F" w:rsidP="00D451D0">
            <w:pPr>
              <w:pStyle w:val="ListParagraph"/>
              <w:numPr>
                <w:ilvl w:val="0"/>
                <w:numId w:val="32"/>
              </w:numPr>
              <w:spacing w:after="0"/>
              <w:rPr>
                <w:rFonts w:ascii="Bookman Old Style" w:hAnsi="Bookman Old Style" w:cs="Arial"/>
              </w:rPr>
            </w:pPr>
            <w:r w:rsidRPr="001B416F">
              <w:rPr>
                <w:rFonts w:ascii="Bookman Old Style" w:hAnsi="Bookman Old Style" w:cs="Arial"/>
              </w:rPr>
              <w:t>${ketua_majelis}</w:t>
            </w:r>
          </w:p>
        </w:tc>
        <w:tc>
          <w:tcPr>
            <w:tcW w:w="4509" w:type="dxa"/>
            <w:vAlign w:val="center"/>
          </w:tcPr>
          <w:p w14:paraId="44DC4B70" w14:textId="0F13D2F6" w:rsidR="001B416F" w:rsidRDefault="001B416F" w:rsidP="00D451D0">
            <w:pPr>
              <w:spacing w:after="0"/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Ketua</w:t>
            </w:r>
          </w:p>
        </w:tc>
      </w:tr>
      <w:tr w:rsidR="001B416F" w14:paraId="58994895" w14:textId="77777777" w:rsidTr="00D451D0">
        <w:trPr>
          <w:trHeight w:val="567"/>
        </w:trPr>
        <w:tc>
          <w:tcPr>
            <w:tcW w:w="4508" w:type="dxa"/>
            <w:vAlign w:val="center"/>
          </w:tcPr>
          <w:p w14:paraId="033E559E" w14:textId="46B0A7E4" w:rsidR="001B416F" w:rsidRPr="001B416F" w:rsidRDefault="001B416F" w:rsidP="00D451D0">
            <w:pPr>
              <w:pStyle w:val="ListParagraph"/>
              <w:numPr>
                <w:ilvl w:val="0"/>
                <w:numId w:val="32"/>
              </w:numPr>
              <w:spacing w:after="0"/>
              <w:rPr>
                <w:rFonts w:ascii="Bookman Old Style" w:hAnsi="Bookman Old Style" w:cs="Arial"/>
              </w:rPr>
            </w:pPr>
            <w:r w:rsidRPr="001B416F">
              <w:rPr>
                <w:rFonts w:ascii="Bookman Old Style" w:hAnsi="Bookman Old Style" w:cs="Arial"/>
              </w:rPr>
              <w:t>${</w:t>
            </w:r>
            <w:r>
              <w:rPr>
                <w:rFonts w:ascii="Bookman Old Style" w:hAnsi="Bookman Old Style" w:cs="Arial"/>
              </w:rPr>
              <w:t>sekretaris</w:t>
            </w:r>
            <w:r w:rsidRPr="001B416F">
              <w:rPr>
                <w:rFonts w:ascii="Bookman Old Style" w:hAnsi="Bookman Old Style" w:cs="Arial"/>
              </w:rPr>
              <w:t>_majelis}</w:t>
            </w:r>
          </w:p>
        </w:tc>
        <w:tc>
          <w:tcPr>
            <w:tcW w:w="4509" w:type="dxa"/>
            <w:vAlign w:val="center"/>
          </w:tcPr>
          <w:p w14:paraId="09673CEF" w14:textId="47B28499" w:rsidR="001B416F" w:rsidRDefault="001B416F" w:rsidP="00D451D0">
            <w:pPr>
              <w:spacing w:after="0"/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Sekretaris</w:t>
            </w:r>
          </w:p>
        </w:tc>
      </w:tr>
      <w:tr w:rsidR="001B416F" w14:paraId="0051CB78" w14:textId="77777777" w:rsidTr="00D451D0">
        <w:trPr>
          <w:trHeight w:val="567"/>
        </w:trPr>
        <w:tc>
          <w:tcPr>
            <w:tcW w:w="4508" w:type="dxa"/>
            <w:vAlign w:val="center"/>
          </w:tcPr>
          <w:p w14:paraId="0B826FF6" w14:textId="1141942E" w:rsidR="001B416F" w:rsidRPr="001B416F" w:rsidRDefault="001B416F" w:rsidP="00D451D0">
            <w:pPr>
              <w:pStyle w:val="ListParagraph"/>
              <w:numPr>
                <w:ilvl w:val="0"/>
                <w:numId w:val="32"/>
              </w:numPr>
              <w:spacing w:after="0"/>
              <w:rPr>
                <w:rFonts w:ascii="Bookman Old Style" w:hAnsi="Bookman Old Style" w:cs="Arial"/>
              </w:rPr>
            </w:pPr>
            <w:r w:rsidRPr="001B416F">
              <w:rPr>
                <w:rFonts w:ascii="Bookman Old Style" w:hAnsi="Bookman Old Style" w:cs="Arial"/>
              </w:rPr>
              <w:t>${</w:t>
            </w:r>
            <w:r>
              <w:rPr>
                <w:rFonts w:ascii="Bookman Old Style" w:hAnsi="Bookman Old Style" w:cs="Arial"/>
              </w:rPr>
              <w:t>anggota</w:t>
            </w:r>
            <w:r w:rsidRPr="001B416F">
              <w:rPr>
                <w:rFonts w:ascii="Bookman Old Style" w:hAnsi="Bookman Old Style" w:cs="Arial"/>
              </w:rPr>
              <w:t>_majelis}</w:t>
            </w:r>
          </w:p>
        </w:tc>
        <w:tc>
          <w:tcPr>
            <w:tcW w:w="4509" w:type="dxa"/>
            <w:vAlign w:val="center"/>
          </w:tcPr>
          <w:p w14:paraId="260DF3E1" w14:textId="7BC63271" w:rsidR="001B416F" w:rsidRDefault="001B416F" w:rsidP="00D451D0">
            <w:pPr>
              <w:spacing w:after="0"/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Anggota</w:t>
            </w:r>
          </w:p>
        </w:tc>
      </w:tr>
    </w:tbl>
    <w:p w14:paraId="27CE2AFB" w14:textId="77777777" w:rsidR="001B416F" w:rsidRPr="001B416F" w:rsidRDefault="001B416F" w:rsidP="001B416F">
      <w:pPr>
        <w:spacing w:after="0"/>
        <w:jc w:val="both"/>
        <w:rPr>
          <w:rFonts w:ascii="Bookman Old Style" w:hAnsi="Bookman Old Style" w:cs="Arial"/>
        </w:rPr>
      </w:pPr>
    </w:p>
    <w:p w14:paraId="45B9CF04" w14:textId="77777777" w:rsidR="001B416F" w:rsidRPr="001B416F" w:rsidRDefault="001B416F" w:rsidP="001B416F">
      <w:pPr>
        <w:spacing w:after="0"/>
        <w:jc w:val="both"/>
        <w:rPr>
          <w:rFonts w:ascii="Bookman Old Style" w:hAnsi="Bookman Old Style" w:cs="Arial"/>
        </w:rPr>
      </w:pPr>
      <w:r w:rsidRPr="001B416F">
        <w:rPr>
          <w:rFonts w:ascii="Bookman Old Style" w:hAnsi="Bookman Old Style" w:cs="Arial"/>
        </w:rPr>
        <w:t>Berdasarkan hasil penilaian akreditasi yang dilakukan oleh Majelis Akreditasi dihasilkan penetapan status dan rekomendasi sebagai berikut (terlampir).</w:t>
      </w:r>
    </w:p>
    <w:p w14:paraId="2996379F" w14:textId="0447A52C" w:rsidR="00A515B6" w:rsidRPr="001B416F" w:rsidRDefault="001B416F" w:rsidP="001B416F">
      <w:pPr>
        <w:spacing w:after="0"/>
        <w:jc w:val="both"/>
        <w:rPr>
          <w:rFonts w:ascii="Bookman Old Style" w:hAnsi="Bookman Old Style" w:cs="Arial"/>
        </w:rPr>
      </w:pPr>
      <w:r w:rsidRPr="001B416F">
        <w:rPr>
          <w:rFonts w:ascii="Bookman Old Style" w:hAnsi="Bookman Old Style" w:cs="Arial"/>
        </w:rPr>
        <w:t>Demikian, Berita Acara ini dibuat untuk dapat dipergunakan sebagaimana mestinya.</w:t>
      </w:r>
    </w:p>
    <w:p w14:paraId="02E0A921" w14:textId="77777777" w:rsidR="00A515B6" w:rsidRPr="001B416F" w:rsidRDefault="00A515B6" w:rsidP="00A515B6">
      <w:pPr>
        <w:spacing w:after="0"/>
        <w:jc w:val="both"/>
        <w:rPr>
          <w:rFonts w:ascii="Bookman Old Style" w:hAnsi="Bookman Old Style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A515B6" w:rsidRPr="001B416F" w14:paraId="4A189AFB" w14:textId="77777777" w:rsidTr="00B031FF">
        <w:tc>
          <w:tcPr>
            <w:tcW w:w="4508" w:type="dxa"/>
          </w:tcPr>
          <w:p w14:paraId="7FC50CB5" w14:textId="77777777" w:rsidR="00A515B6" w:rsidRPr="001B416F" w:rsidRDefault="00A515B6" w:rsidP="00884692">
            <w:pPr>
              <w:spacing w:after="0"/>
              <w:jc w:val="center"/>
              <w:rPr>
                <w:rFonts w:ascii="Bookman Old Style" w:hAnsi="Bookman Old Style" w:cs="Arial"/>
              </w:rPr>
            </w:pPr>
          </w:p>
          <w:p w14:paraId="0603DEC7" w14:textId="53FD3B3A" w:rsidR="00A515B6" w:rsidRPr="001B416F" w:rsidRDefault="00A515B6" w:rsidP="001B416F">
            <w:pPr>
              <w:spacing w:after="0"/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509" w:type="dxa"/>
          </w:tcPr>
          <w:p w14:paraId="5D861B5C" w14:textId="6728540F" w:rsidR="00A515B6" w:rsidRPr="001B416F" w:rsidRDefault="00B031FF" w:rsidP="000A137D">
            <w:pPr>
              <w:spacing w:after="0"/>
              <w:jc w:val="center"/>
              <w:rPr>
                <w:rFonts w:ascii="Bookman Old Style" w:hAnsi="Bookman Old Style" w:cs="Arial"/>
              </w:rPr>
            </w:pPr>
            <w:r w:rsidRPr="001B416F">
              <w:rPr>
                <w:rFonts w:ascii="Bookman Old Style" w:hAnsi="Bookman Old Style" w:cs="Arial"/>
              </w:rPr>
              <w:t>${tempat_surat}</w:t>
            </w:r>
            <w:r w:rsidR="00A515B6" w:rsidRPr="001B416F">
              <w:rPr>
                <w:rFonts w:ascii="Bookman Old Style" w:hAnsi="Bookman Old Style" w:cs="Arial"/>
              </w:rPr>
              <w:t xml:space="preserve">, </w:t>
            </w:r>
            <w:r w:rsidR="000A137D" w:rsidRPr="001B416F">
              <w:rPr>
                <w:rFonts w:ascii="Bookman Old Style" w:hAnsi="Bookman Old Style" w:cs="Arial"/>
              </w:rPr>
              <w:t>${tanggal}</w:t>
            </w:r>
          </w:p>
          <w:p w14:paraId="7CD4728F" w14:textId="32A3BE17" w:rsidR="00A515B6" w:rsidRPr="001B416F" w:rsidRDefault="001B416F" w:rsidP="000A137D">
            <w:pPr>
              <w:spacing w:after="0"/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Ketua Majelis Akreditasi</w:t>
            </w:r>
          </w:p>
          <w:p w14:paraId="7D3BC57E" w14:textId="77777777" w:rsidR="00A515B6" w:rsidRPr="001B416F" w:rsidRDefault="00A515B6" w:rsidP="000A137D">
            <w:pPr>
              <w:spacing w:after="0"/>
              <w:jc w:val="center"/>
              <w:rPr>
                <w:rFonts w:ascii="Bookman Old Style" w:hAnsi="Bookman Old Style" w:cs="Arial"/>
              </w:rPr>
            </w:pPr>
          </w:p>
          <w:p w14:paraId="79146230" w14:textId="77777777" w:rsidR="00A515B6" w:rsidRPr="001B416F" w:rsidRDefault="00A515B6" w:rsidP="000A137D">
            <w:pPr>
              <w:spacing w:after="0"/>
              <w:jc w:val="center"/>
              <w:rPr>
                <w:rFonts w:ascii="Bookman Old Style" w:hAnsi="Bookman Old Style" w:cs="Arial"/>
              </w:rPr>
            </w:pPr>
          </w:p>
          <w:p w14:paraId="3D2BA469" w14:textId="47295FE6" w:rsidR="00B031FF" w:rsidRPr="001B416F" w:rsidRDefault="00B031FF" w:rsidP="00B031FF">
            <w:pPr>
              <w:spacing w:after="0"/>
              <w:jc w:val="center"/>
              <w:rPr>
                <w:rFonts w:ascii="Bookman Old Style" w:hAnsi="Bookman Old Style" w:cs="Arial"/>
              </w:rPr>
            </w:pPr>
            <w:r w:rsidRPr="001B416F">
              <w:rPr>
                <w:rFonts w:ascii="Bookman Old Style" w:hAnsi="Bookman Old Style" w:cs="Arial"/>
              </w:rPr>
              <w:t>${ttd_</w:t>
            </w:r>
            <w:r w:rsidR="001B416F">
              <w:rPr>
                <w:rFonts w:ascii="Bookman Old Style" w:hAnsi="Bookman Old Style" w:cs="Arial"/>
              </w:rPr>
              <w:t>ketua_majelis</w:t>
            </w:r>
            <w:r w:rsidRPr="001B416F">
              <w:rPr>
                <w:rFonts w:ascii="Bookman Old Style" w:hAnsi="Bookman Old Style" w:cs="Arial"/>
              </w:rPr>
              <w:t>}</w:t>
            </w:r>
          </w:p>
          <w:p w14:paraId="2CB19D9A" w14:textId="77777777" w:rsidR="00A515B6" w:rsidRPr="001B416F" w:rsidRDefault="00A515B6" w:rsidP="000A137D">
            <w:pPr>
              <w:spacing w:after="0"/>
              <w:jc w:val="center"/>
              <w:rPr>
                <w:rFonts w:ascii="Bookman Old Style" w:hAnsi="Bookman Old Style" w:cs="Arial"/>
              </w:rPr>
            </w:pPr>
          </w:p>
          <w:p w14:paraId="34F7E6D3" w14:textId="77777777" w:rsidR="00A515B6" w:rsidRPr="001B416F" w:rsidRDefault="00A515B6" w:rsidP="000A137D">
            <w:pPr>
              <w:spacing w:after="0"/>
              <w:jc w:val="center"/>
              <w:rPr>
                <w:rFonts w:ascii="Bookman Old Style" w:hAnsi="Bookman Old Style" w:cs="Arial"/>
              </w:rPr>
            </w:pPr>
          </w:p>
          <w:p w14:paraId="255F0A3D" w14:textId="1374EC58" w:rsidR="00A515B6" w:rsidRPr="001B416F" w:rsidRDefault="00D170BE" w:rsidP="000A137D">
            <w:pPr>
              <w:spacing w:after="0"/>
              <w:jc w:val="center"/>
              <w:rPr>
                <w:rFonts w:ascii="Bookman Old Style" w:hAnsi="Bookman Old Style" w:cs="Arial"/>
              </w:rPr>
            </w:pPr>
            <w:r w:rsidRPr="001B416F">
              <w:rPr>
                <w:rFonts w:ascii="Bookman Old Style" w:eastAsiaTheme="minorHAnsi" w:hAnsi="Bookman Old Style"/>
              </w:rPr>
              <w:t>${</w:t>
            </w:r>
            <w:r w:rsidR="001B416F">
              <w:rPr>
                <w:rFonts w:ascii="Bookman Old Style" w:eastAsiaTheme="minorHAnsi" w:hAnsi="Bookman Old Style"/>
              </w:rPr>
              <w:t>ketua_majelis</w:t>
            </w:r>
            <w:r w:rsidRPr="001B416F">
              <w:rPr>
                <w:rFonts w:ascii="Bookman Old Style" w:eastAsiaTheme="minorHAnsi" w:hAnsi="Bookman Old Style"/>
              </w:rPr>
              <w:t>}</w:t>
            </w:r>
          </w:p>
        </w:tc>
      </w:tr>
    </w:tbl>
    <w:p w14:paraId="2CFE5A57" w14:textId="77777777" w:rsidR="00A515B6" w:rsidRPr="001B416F" w:rsidRDefault="00A515B6" w:rsidP="00A515B6">
      <w:pPr>
        <w:spacing w:after="0"/>
        <w:jc w:val="both"/>
        <w:rPr>
          <w:rFonts w:ascii="Bookman Old Style" w:hAnsi="Bookman Old Style" w:cs="Arial"/>
        </w:rPr>
      </w:pPr>
    </w:p>
    <w:p w14:paraId="15FA37CA" w14:textId="6DAE9785" w:rsidR="00B031FF" w:rsidRPr="001B416F" w:rsidRDefault="001B416F" w:rsidP="001B416F">
      <w:pPr>
        <w:pStyle w:val="ListParagraph"/>
        <w:spacing w:after="0" w:line="240" w:lineRule="auto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Sekretaris/</w:t>
      </w:r>
      <w:r w:rsidR="00A515B6" w:rsidRPr="001B416F">
        <w:rPr>
          <w:rFonts w:ascii="Bookman Old Style" w:hAnsi="Bookman Old Style" w:cs="Arial"/>
        </w:rPr>
        <w:t>Anggota 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B031FF" w:rsidRPr="001B416F" w14:paraId="1BD9FC85" w14:textId="77777777" w:rsidTr="00D451D0">
        <w:trPr>
          <w:trHeight w:val="1247"/>
        </w:trPr>
        <w:tc>
          <w:tcPr>
            <w:tcW w:w="4508" w:type="dxa"/>
            <w:vAlign w:val="center"/>
          </w:tcPr>
          <w:p w14:paraId="326B9B1B" w14:textId="6F2BB15C" w:rsidR="00B031FF" w:rsidRPr="001B416F" w:rsidRDefault="00B031FF" w:rsidP="00B031FF">
            <w:pPr>
              <w:pStyle w:val="ListParagraph"/>
              <w:numPr>
                <w:ilvl w:val="0"/>
                <w:numId w:val="30"/>
              </w:numPr>
              <w:jc w:val="center"/>
              <w:rPr>
                <w:rFonts w:ascii="Bookman Old Style" w:eastAsia="Arial Narrow" w:hAnsi="Bookman Old Style" w:cs="Arial Narrow"/>
              </w:rPr>
            </w:pPr>
            <w:r w:rsidRPr="001B416F">
              <w:rPr>
                <w:rFonts w:ascii="Bookman Old Style" w:eastAsia="Arial Narrow" w:hAnsi="Bookman Old Style" w:cs="Arial Narrow"/>
              </w:rPr>
              <w:t>${</w:t>
            </w:r>
            <w:r w:rsidR="001B416F">
              <w:rPr>
                <w:rFonts w:ascii="Bookman Old Style" w:eastAsia="Arial Narrow" w:hAnsi="Bookman Old Style" w:cs="Arial Narrow"/>
              </w:rPr>
              <w:t>sekretaris_majelis</w:t>
            </w:r>
            <w:r w:rsidRPr="001B416F">
              <w:rPr>
                <w:rFonts w:ascii="Bookman Old Style" w:eastAsia="Arial Narrow" w:hAnsi="Bookman Old Style" w:cs="Arial Narrow"/>
              </w:rPr>
              <w:t>}</w:t>
            </w:r>
          </w:p>
        </w:tc>
        <w:tc>
          <w:tcPr>
            <w:tcW w:w="4509" w:type="dxa"/>
            <w:vAlign w:val="center"/>
          </w:tcPr>
          <w:p w14:paraId="652A1E51" w14:textId="145EF39B" w:rsidR="00B031FF" w:rsidRPr="001B416F" w:rsidRDefault="00B031FF" w:rsidP="00B031FF">
            <w:pPr>
              <w:jc w:val="center"/>
              <w:rPr>
                <w:rFonts w:ascii="Bookman Old Style" w:eastAsia="Arial Narrow" w:hAnsi="Bookman Old Style" w:cs="Arial Narrow"/>
              </w:rPr>
            </w:pPr>
            <w:r w:rsidRPr="001B416F">
              <w:rPr>
                <w:rFonts w:ascii="Bookman Old Style" w:eastAsia="Arial Narrow" w:hAnsi="Bookman Old Style" w:cs="Arial Narrow"/>
              </w:rPr>
              <w:t>(</w:t>
            </w:r>
            <w:r w:rsidRPr="001B416F">
              <w:rPr>
                <w:rFonts w:ascii="Bookman Old Style" w:eastAsia="Arial Narrow" w:hAnsi="Bookman Old Style" w:cs="Arial Narrow"/>
              </w:rPr>
              <w:tab/>
              <w:t>${ttd_</w:t>
            </w:r>
            <w:r w:rsidR="001B416F">
              <w:rPr>
                <w:rFonts w:ascii="Bookman Old Style" w:eastAsia="Arial Narrow" w:hAnsi="Bookman Old Style" w:cs="Arial Narrow"/>
              </w:rPr>
              <w:t>sekretaris_majelis</w:t>
            </w:r>
            <w:r w:rsidRPr="001B416F">
              <w:rPr>
                <w:rFonts w:ascii="Bookman Old Style" w:eastAsia="Arial Narrow" w:hAnsi="Bookman Old Style" w:cs="Arial Narrow"/>
              </w:rPr>
              <w:t>}</w:t>
            </w:r>
            <w:r w:rsidRPr="001B416F">
              <w:rPr>
                <w:rFonts w:ascii="Bookman Old Style" w:eastAsia="Arial Narrow" w:hAnsi="Bookman Old Style" w:cs="Arial Narrow"/>
              </w:rPr>
              <w:tab/>
              <w:t>)</w:t>
            </w:r>
          </w:p>
        </w:tc>
      </w:tr>
      <w:tr w:rsidR="00B031FF" w:rsidRPr="001B416F" w14:paraId="737D6042" w14:textId="77777777" w:rsidTr="00D451D0">
        <w:trPr>
          <w:trHeight w:val="1247"/>
        </w:trPr>
        <w:tc>
          <w:tcPr>
            <w:tcW w:w="4508" w:type="dxa"/>
            <w:vAlign w:val="center"/>
          </w:tcPr>
          <w:p w14:paraId="36D54314" w14:textId="77777777" w:rsidR="0045505E" w:rsidRPr="001B416F" w:rsidRDefault="0045505E" w:rsidP="0045505E">
            <w:pPr>
              <w:jc w:val="center"/>
              <w:rPr>
                <w:rFonts w:ascii="Bookman Old Style" w:eastAsia="Arial Narrow" w:hAnsi="Bookman Old Style" w:cs="Arial Narrow"/>
                <w:b/>
                <w:bCs/>
              </w:rPr>
            </w:pPr>
          </w:p>
          <w:p w14:paraId="14B92DCC" w14:textId="00E9975E" w:rsidR="00B031FF" w:rsidRPr="001B416F" w:rsidRDefault="00B031FF" w:rsidP="00B031FF">
            <w:pPr>
              <w:pStyle w:val="ListParagraph"/>
              <w:numPr>
                <w:ilvl w:val="0"/>
                <w:numId w:val="30"/>
              </w:numPr>
              <w:jc w:val="center"/>
              <w:rPr>
                <w:rFonts w:ascii="Bookman Old Style" w:eastAsia="Arial Narrow" w:hAnsi="Bookman Old Style" w:cs="Arial Narrow"/>
                <w:b/>
                <w:bCs/>
              </w:rPr>
            </w:pPr>
            <w:r w:rsidRPr="001B416F">
              <w:rPr>
                <w:rFonts w:ascii="Bookman Old Style" w:eastAsia="Arial Narrow" w:hAnsi="Bookman Old Style" w:cs="Arial Narrow"/>
              </w:rPr>
              <w:t>${</w:t>
            </w:r>
            <w:r w:rsidR="001B416F">
              <w:rPr>
                <w:rFonts w:ascii="Bookman Old Style" w:eastAsia="Arial Narrow" w:hAnsi="Bookman Old Style" w:cs="Arial Narrow"/>
              </w:rPr>
              <w:t>anggota_majelis</w:t>
            </w:r>
            <w:r w:rsidRPr="001B416F">
              <w:rPr>
                <w:rFonts w:ascii="Bookman Old Style" w:eastAsia="Arial Narrow" w:hAnsi="Bookman Old Style" w:cs="Arial Narrow"/>
              </w:rPr>
              <w:t>}</w:t>
            </w:r>
          </w:p>
        </w:tc>
        <w:tc>
          <w:tcPr>
            <w:tcW w:w="4509" w:type="dxa"/>
            <w:vAlign w:val="center"/>
          </w:tcPr>
          <w:p w14:paraId="4FC9B88E" w14:textId="77777777" w:rsidR="0045505E" w:rsidRPr="001B416F" w:rsidRDefault="0045505E" w:rsidP="00B031FF">
            <w:pPr>
              <w:jc w:val="center"/>
              <w:rPr>
                <w:rFonts w:ascii="Bookman Old Style" w:eastAsia="Arial Narrow" w:hAnsi="Bookman Old Style" w:cs="Arial Narrow"/>
              </w:rPr>
            </w:pPr>
          </w:p>
          <w:p w14:paraId="1F1E966C" w14:textId="2F384593" w:rsidR="00B031FF" w:rsidRPr="001B416F" w:rsidRDefault="00B031FF" w:rsidP="00B031FF">
            <w:pPr>
              <w:jc w:val="center"/>
              <w:rPr>
                <w:rFonts w:ascii="Bookman Old Style" w:eastAsia="Arial Narrow" w:hAnsi="Bookman Old Style" w:cs="Arial Narrow"/>
              </w:rPr>
            </w:pPr>
            <w:r w:rsidRPr="001B416F">
              <w:rPr>
                <w:rFonts w:ascii="Bookman Old Style" w:eastAsia="Arial Narrow" w:hAnsi="Bookman Old Style" w:cs="Arial Narrow"/>
              </w:rPr>
              <w:t>(</w:t>
            </w:r>
            <w:r w:rsidRPr="001B416F">
              <w:rPr>
                <w:rFonts w:ascii="Bookman Old Style" w:eastAsia="Arial Narrow" w:hAnsi="Bookman Old Style" w:cs="Arial Narrow"/>
              </w:rPr>
              <w:tab/>
              <w:t>${ttd_</w:t>
            </w:r>
            <w:r w:rsidR="001B416F">
              <w:rPr>
                <w:rFonts w:ascii="Bookman Old Style" w:eastAsia="Arial Narrow" w:hAnsi="Bookman Old Style" w:cs="Arial Narrow"/>
              </w:rPr>
              <w:t>anggota_majelis</w:t>
            </w:r>
            <w:r w:rsidRPr="001B416F">
              <w:rPr>
                <w:rFonts w:ascii="Bookman Old Style" w:eastAsia="Arial Narrow" w:hAnsi="Bookman Old Style" w:cs="Arial Narrow"/>
              </w:rPr>
              <w:t>}</w:t>
            </w:r>
            <w:r w:rsidRPr="001B416F">
              <w:rPr>
                <w:rFonts w:ascii="Bookman Old Style" w:eastAsia="Arial Narrow" w:hAnsi="Bookman Old Style" w:cs="Arial Narrow"/>
              </w:rPr>
              <w:tab/>
              <w:t>)</w:t>
            </w:r>
          </w:p>
        </w:tc>
      </w:tr>
    </w:tbl>
    <w:p w14:paraId="0CE7330A" w14:textId="7DC9A3DA" w:rsidR="005C1059" w:rsidRPr="001B416F" w:rsidRDefault="005C1059" w:rsidP="00D451D0">
      <w:pPr>
        <w:spacing w:after="0" w:line="240" w:lineRule="auto"/>
        <w:jc w:val="right"/>
        <w:rPr>
          <w:rFonts w:ascii="Bookman Old Style" w:eastAsia="Times New Roman" w:hAnsi="Bookman Old Style"/>
          <w:lang w:eastAsia="id-ID"/>
        </w:rPr>
      </w:pPr>
    </w:p>
    <w:sectPr w:rsidR="005C1059" w:rsidRPr="001B416F" w:rsidSect="005C5B51">
      <w:type w:val="continuous"/>
      <w:pgSz w:w="11907" w:h="16839" w:code="9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BB0851"/>
    <w:multiLevelType w:val="hybridMultilevel"/>
    <w:tmpl w:val="7968F30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57AAF"/>
    <w:multiLevelType w:val="hybridMultilevel"/>
    <w:tmpl w:val="CDE0838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E50B11"/>
    <w:multiLevelType w:val="hybridMultilevel"/>
    <w:tmpl w:val="85D6F026"/>
    <w:lvl w:ilvl="0" w:tplc="D4C631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4685D"/>
    <w:multiLevelType w:val="hybridMultilevel"/>
    <w:tmpl w:val="032C06D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DA2356"/>
    <w:multiLevelType w:val="multilevel"/>
    <w:tmpl w:val="B88A1920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5" w15:restartNumberingAfterBreak="0">
    <w:nsid w:val="16404A8B"/>
    <w:multiLevelType w:val="hybridMultilevel"/>
    <w:tmpl w:val="032C06D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E61720"/>
    <w:multiLevelType w:val="hybridMultilevel"/>
    <w:tmpl w:val="C0EEEFD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C76B4"/>
    <w:multiLevelType w:val="hybridMultilevel"/>
    <w:tmpl w:val="2F10D33E"/>
    <w:lvl w:ilvl="0" w:tplc="B34E61B8">
      <w:numFmt w:val="bullet"/>
      <w:lvlText w:val="-"/>
      <w:lvlJc w:val="left"/>
      <w:pPr>
        <w:ind w:left="720" w:hanging="360"/>
      </w:pPr>
      <w:rPr>
        <w:rFonts w:ascii="Arial Narrow" w:eastAsia="Calibri" w:hAnsi="Arial Narrow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156DF3"/>
    <w:multiLevelType w:val="hybridMultilevel"/>
    <w:tmpl w:val="C4C8E3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CF6176"/>
    <w:multiLevelType w:val="hybridMultilevel"/>
    <w:tmpl w:val="687E2E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B163FB"/>
    <w:multiLevelType w:val="hybridMultilevel"/>
    <w:tmpl w:val="CB8413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E04890"/>
    <w:multiLevelType w:val="hybridMultilevel"/>
    <w:tmpl w:val="C0EEEFD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9F7773"/>
    <w:multiLevelType w:val="hybridMultilevel"/>
    <w:tmpl w:val="CDE0838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E545B11"/>
    <w:multiLevelType w:val="hybridMultilevel"/>
    <w:tmpl w:val="16C86BCC"/>
    <w:lvl w:ilvl="0" w:tplc="D93ED69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590190"/>
    <w:multiLevelType w:val="multilevel"/>
    <w:tmpl w:val="599C316C"/>
    <w:lvl w:ilvl="0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80C392B"/>
    <w:multiLevelType w:val="hybridMultilevel"/>
    <w:tmpl w:val="CDE0838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54159DD"/>
    <w:multiLevelType w:val="hybridMultilevel"/>
    <w:tmpl w:val="62EA000C"/>
    <w:lvl w:ilvl="0" w:tplc="3809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17" w15:restartNumberingAfterBreak="0">
    <w:nsid w:val="55DF2678"/>
    <w:multiLevelType w:val="hybridMultilevel"/>
    <w:tmpl w:val="FFAAC882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253B2D"/>
    <w:multiLevelType w:val="hybridMultilevel"/>
    <w:tmpl w:val="A78E60E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B726F2"/>
    <w:multiLevelType w:val="hybridMultilevel"/>
    <w:tmpl w:val="AFACD82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2B0677"/>
    <w:multiLevelType w:val="hybridMultilevel"/>
    <w:tmpl w:val="43103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B9171F"/>
    <w:multiLevelType w:val="hybridMultilevel"/>
    <w:tmpl w:val="CDE0838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403091D"/>
    <w:multiLevelType w:val="hybridMultilevel"/>
    <w:tmpl w:val="938E38F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83178A"/>
    <w:multiLevelType w:val="hybridMultilevel"/>
    <w:tmpl w:val="30826BA2"/>
    <w:lvl w:ilvl="0" w:tplc="8E166826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5F95ABB"/>
    <w:multiLevelType w:val="hybridMultilevel"/>
    <w:tmpl w:val="02B051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6D1A04"/>
    <w:multiLevelType w:val="hybridMultilevel"/>
    <w:tmpl w:val="CDE0838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9953CFF"/>
    <w:multiLevelType w:val="hybridMultilevel"/>
    <w:tmpl w:val="945612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974574"/>
    <w:multiLevelType w:val="hybridMultilevel"/>
    <w:tmpl w:val="7D2475FE"/>
    <w:lvl w:ilvl="0" w:tplc="3809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28" w15:restartNumberingAfterBreak="0">
    <w:nsid w:val="6BA323C5"/>
    <w:multiLevelType w:val="hybridMultilevel"/>
    <w:tmpl w:val="7968F30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F25690"/>
    <w:multiLevelType w:val="hybridMultilevel"/>
    <w:tmpl w:val="37DAEF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1906C4"/>
    <w:multiLevelType w:val="hybridMultilevel"/>
    <w:tmpl w:val="CDE0838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ECE7E89"/>
    <w:multiLevelType w:val="hybridMultilevel"/>
    <w:tmpl w:val="938E38F0"/>
    <w:lvl w:ilvl="0" w:tplc="0421000F">
      <w:start w:val="1"/>
      <w:numFmt w:val="decimal"/>
      <w:lvlText w:val="%1."/>
      <w:lvlJc w:val="left"/>
      <w:pPr>
        <w:ind w:left="1919" w:hanging="360"/>
      </w:pPr>
    </w:lvl>
    <w:lvl w:ilvl="1" w:tplc="04210019" w:tentative="1">
      <w:start w:val="1"/>
      <w:numFmt w:val="lowerLetter"/>
      <w:lvlText w:val="%2."/>
      <w:lvlJc w:val="left"/>
      <w:pPr>
        <w:ind w:left="2639" w:hanging="360"/>
      </w:pPr>
    </w:lvl>
    <w:lvl w:ilvl="2" w:tplc="0421001B" w:tentative="1">
      <w:start w:val="1"/>
      <w:numFmt w:val="lowerRoman"/>
      <w:lvlText w:val="%3."/>
      <w:lvlJc w:val="right"/>
      <w:pPr>
        <w:ind w:left="3359" w:hanging="180"/>
      </w:pPr>
    </w:lvl>
    <w:lvl w:ilvl="3" w:tplc="0421000F" w:tentative="1">
      <w:start w:val="1"/>
      <w:numFmt w:val="decimal"/>
      <w:lvlText w:val="%4."/>
      <w:lvlJc w:val="left"/>
      <w:pPr>
        <w:ind w:left="4079" w:hanging="360"/>
      </w:pPr>
    </w:lvl>
    <w:lvl w:ilvl="4" w:tplc="04210019" w:tentative="1">
      <w:start w:val="1"/>
      <w:numFmt w:val="lowerLetter"/>
      <w:lvlText w:val="%5."/>
      <w:lvlJc w:val="left"/>
      <w:pPr>
        <w:ind w:left="4799" w:hanging="360"/>
      </w:pPr>
    </w:lvl>
    <w:lvl w:ilvl="5" w:tplc="0421001B" w:tentative="1">
      <w:start w:val="1"/>
      <w:numFmt w:val="lowerRoman"/>
      <w:lvlText w:val="%6."/>
      <w:lvlJc w:val="right"/>
      <w:pPr>
        <w:ind w:left="5519" w:hanging="180"/>
      </w:pPr>
    </w:lvl>
    <w:lvl w:ilvl="6" w:tplc="0421000F" w:tentative="1">
      <w:start w:val="1"/>
      <w:numFmt w:val="decimal"/>
      <w:lvlText w:val="%7."/>
      <w:lvlJc w:val="left"/>
      <w:pPr>
        <w:ind w:left="6239" w:hanging="360"/>
      </w:pPr>
    </w:lvl>
    <w:lvl w:ilvl="7" w:tplc="04210019" w:tentative="1">
      <w:start w:val="1"/>
      <w:numFmt w:val="lowerLetter"/>
      <w:lvlText w:val="%8."/>
      <w:lvlJc w:val="left"/>
      <w:pPr>
        <w:ind w:left="6959" w:hanging="360"/>
      </w:pPr>
    </w:lvl>
    <w:lvl w:ilvl="8" w:tplc="0421001B" w:tentative="1">
      <w:start w:val="1"/>
      <w:numFmt w:val="lowerRoman"/>
      <w:lvlText w:val="%9."/>
      <w:lvlJc w:val="right"/>
      <w:pPr>
        <w:ind w:left="7679" w:hanging="180"/>
      </w:pPr>
    </w:lvl>
  </w:abstractNum>
  <w:num w:numId="1" w16cid:durableId="2054235183">
    <w:abstractNumId w:val="23"/>
  </w:num>
  <w:num w:numId="2" w16cid:durableId="1417439320">
    <w:abstractNumId w:val="15"/>
  </w:num>
  <w:num w:numId="3" w16cid:durableId="1348945553">
    <w:abstractNumId w:val="1"/>
  </w:num>
  <w:num w:numId="4" w16cid:durableId="756246366">
    <w:abstractNumId w:val="30"/>
  </w:num>
  <w:num w:numId="5" w16cid:durableId="1423406263">
    <w:abstractNumId w:val="21"/>
  </w:num>
  <w:num w:numId="6" w16cid:durableId="2082871199">
    <w:abstractNumId w:val="5"/>
  </w:num>
  <w:num w:numId="7" w16cid:durableId="1666712297">
    <w:abstractNumId w:val="3"/>
  </w:num>
  <w:num w:numId="8" w16cid:durableId="1846940063">
    <w:abstractNumId w:val="25"/>
  </w:num>
  <w:num w:numId="9" w16cid:durableId="753863080">
    <w:abstractNumId w:val="12"/>
  </w:num>
  <w:num w:numId="10" w16cid:durableId="1300381963">
    <w:abstractNumId w:val="14"/>
  </w:num>
  <w:num w:numId="11" w16cid:durableId="884608919">
    <w:abstractNumId w:val="22"/>
  </w:num>
  <w:num w:numId="12" w16cid:durableId="953368883">
    <w:abstractNumId w:val="31"/>
  </w:num>
  <w:num w:numId="13" w16cid:durableId="1595939337">
    <w:abstractNumId w:val="6"/>
  </w:num>
  <w:num w:numId="14" w16cid:durableId="206914064">
    <w:abstractNumId w:val="11"/>
  </w:num>
  <w:num w:numId="15" w16cid:durableId="558513531">
    <w:abstractNumId w:val="28"/>
  </w:num>
  <w:num w:numId="16" w16cid:durableId="1886747371">
    <w:abstractNumId w:val="0"/>
  </w:num>
  <w:num w:numId="17" w16cid:durableId="542130947">
    <w:abstractNumId w:val="10"/>
  </w:num>
  <w:num w:numId="18" w16cid:durableId="1670522434">
    <w:abstractNumId w:val="8"/>
  </w:num>
  <w:num w:numId="19" w16cid:durableId="1230535802">
    <w:abstractNumId w:val="19"/>
  </w:num>
  <w:num w:numId="20" w16cid:durableId="1086269307">
    <w:abstractNumId w:val="18"/>
  </w:num>
  <w:num w:numId="21" w16cid:durableId="184561772">
    <w:abstractNumId w:val="29"/>
  </w:num>
  <w:num w:numId="22" w16cid:durableId="1112557112">
    <w:abstractNumId w:val="24"/>
  </w:num>
  <w:num w:numId="23" w16cid:durableId="1855460311">
    <w:abstractNumId w:val="26"/>
  </w:num>
  <w:num w:numId="24" w16cid:durableId="494731675">
    <w:abstractNumId w:val="16"/>
  </w:num>
  <w:num w:numId="25" w16cid:durableId="1180778438">
    <w:abstractNumId w:val="27"/>
  </w:num>
  <w:num w:numId="26" w16cid:durableId="961572691">
    <w:abstractNumId w:val="17"/>
  </w:num>
  <w:num w:numId="27" w16cid:durableId="487595161">
    <w:abstractNumId w:val="7"/>
  </w:num>
  <w:num w:numId="28" w16cid:durableId="809713738">
    <w:abstractNumId w:val="4"/>
  </w:num>
  <w:num w:numId="29" w16cid:durableId="894848872">
    <w:abstractNumId w:val="2"/>
  </w:num>
  <w:num w:numId="30" w16cid:durableId="343675319">
    <w:abstractNumId w:val="13"/>
  </w:num>
  <w:num w:numId="31" w16cid:durableId="451631225">
    <w:abstractNumId w:val="20"/>
  </w:num>
  <w:num w:numId="32" w16cid:durableId="393627176">
    <w:abstractNumId w:val="9"/>
  </w:num>
  <w:numIdMacAtCleanup w:val="2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C18"/>
    <w:rsid w:val="000021E4"/>
    <w:rsid w:val="00007CFA"/>
    <w:rsid w:val="00010A00"/>
    <w:rsid w:val="00011B69"/>
    <w:rsid w:val="00016187"/>
    <w:rsid w:val="00016FBA"/>
    <w:rsid w:val="0002048C"/>
    <w:rsid w:val="00020735"/>
    <w:rsid w:val="000244B7"/>
    <w:rsid w:val="000245E2"/>
    <w:rsid w:val="000329DB"/>
    <w:rsid w:val="000341A7"/>
    <w:rsid w:val="00037EC6"/>
    <w:rsid w:val="0004623C"/>
    <w:rsid w:val="000463B3"/>
    <w:rsid w:val="00046752"/>
    <w:rsid w:val="00046BD9"/>
    <w:rsid w:val="00050646"/>
    <w:rsid w:val="00050D24"/>
    <w:rsid w:val="00057454"/>
    <w:rsid w:val="00057CAE"/>
    <w:rsid w:val="00057F13"/>
    <w:rsid w:val="00060B1D"/>
    <w:rsid w:val="00062CA3"/>
    <w:rsid w:val="00064A2E"/>
    <w:rsid w:val="00064F44"/>
    <w:rsid w:val="00082DDA"/>
    <w:rsid w:val="00084430"/>
    <w:rsid w:val="00087D2A"/>
    <w:rsid w:val="00091D61"/>
    <w:rsid w:val="0009253F"/>
    <w:rsid w:val="000940DE"/>
    <w:rsid w:val="000A137D"/>
    <w:rsid w:val="000A3653"/>
    <w:rsid w:val="000A51AC"/>
    <w:rsid w:val="000B0D90"/>
    <w:rsid w:val="000C51E6"/>
    <w:rsid w:val="000D0F09"/>
    <w:rsid w:val="000E088B"/>
    <w:rsid w:val="000E14D2"/>
    <w:rsid w:val="000E2BA0"/>
    <w:rsid w:val="000E5283"/>
    <w:rsid w:val="000F277F"/>
    <w:rsid w:val="000F4AC9"/>
    <w:rsid w:val="000F75B4"/>
    <w:rsid w:val="00100ACF"/>
    <w:rsid w:val="00105896"/>
    <w:rsid w:val="001074F0"/>
    <w:rsid w:val="00110463"/>
    <w:rsid w:val="00115413"/>
    <w:rsid w:val="001154D6"/>
    <w:rsid w:val="00116987"/>
    <w:rsid w:val="001172E2"/>
    <w:rsid w:val="00117CFF"/>
    <w:rsid w:val="00121B3B"/>
    <w:rsid w:val="001231D7"/>
    <w:rsid w:val="00125BA3"/>
    <w:rsid w:val="001270CE"/>
    <w:rsid w:val="00132725"/>
    <w:rsid w:val="001328BE"/>
    <w:rsid w:val="00137072"/>
    <w:rsid w:val="00137187"/>
    <w:rsid w:val="001403A9"/>
    <w:rsid w:val="0014687A"/>
    <w:rsid w:val="00146DE3"/>
    <w:rsid w:val="00147BC1"/>
    <w:rsid w:val="00147FD0"/>
    <w:rsid w:val="00153BE8"/>
    <w:rsid w:val="00155DE8"/>
    <w:rsid w:val="0015631D"/>
    <w:rsid w:val="00160325"/>
    <w:rsid w:val="00161965"/>
    <w:rsid w:val="00163A97"/>
    <w:rsid w:val="00167946"/>
    <w:rsid w:val="00171AB8"/>
    <w:rsid w:val="00172049"/>
    <w:rsid w:val="0017547D"/>
    <w:rsid w:val="001840A3"/>
    <w:rsid w:val="00184A20"/>
    <w:rsid w:val="00184FC5"/>
    <w:rsid w:val="001851B2"/>
    <w:rsid w:val="00195173"/>
    <w:rsid w:val="00195991"/>
    <w:rsid w:val="001A1DF2"/>
    <w:rsid w:val="001A2A8B"/>
    <w:rsid w:val="001B043C"/>
    <w:rsid w:val="001B0A7D"/>
    <w:rsid w:val="001B0EAF"/>
    <w:rsid w:val="001B416F"/>
    <w:rsid w:val="001B4E61"/>
    <w:rsid w:val="001B6412"/>
    <w:rsid w:val="001B6F12"/>
    <w:rsid w:val="001C38CF"/>
    <w:rsid w:val="001C4BE0"/>
    <w:rsid w:val="001C4E1D"/>
    <w:rsid w:val="001C5625"/>
    <w:rsid w:val="001C6AFE"/>
    <w:rsid w:val="001D2842"/>
    <w:rsid w:val="001E1C3C"/>
    <w:rsid w:val="001F18D6"/>
    <w:rsid w:val="001F2E99"/>
    <w:rsid w:val="001F39DC"/>
    <w:rsid w:val="001F7A4D"/>
    <w:rsid w:val="002015A6"/>
    <w:rsid w:val="00211C0E"/>
    <w:rsid w:val="0022076E"/>
    <w:rsid w:val="00223FD5"/>
    <w:rsid w:val="002266E3"/>
    <w:rsid w:val="002271A9"/>
    <w:rsid w:val="002370A8"/>
    <w:rsid w:val="002527ED"/>
    <w:rsid w:val="002713FF"/>
    <w:rsid w:val="00273D73"/>
    <w:rsid w:val="00276ECD"/>
    <w:rsid w:val="00281228"/>
    <w:rsid w:val="002850C5"/>
    <w:rsid w:val="00286E26"/>
    <w:rsid w:val="002938F1"/>
    <w:rsid w:val="002A27E9"/>
    <w:rsid w:val="002A635A"/>
    <w:rsid w:val="002B01FE"/>
    <w:rsid w:val="002B0C96"/>
    <w:rsid w:val="002B2896"/>
    <w:rsid w:val="002B55D5"/>
    <w:rsid w:val="002D37B9"/>
    <w:rsid w:val="002D4142"/>
    <w:rsid w:val="002F2698"/>
    <w:rsid w:val="002F4784"/>
    <w:rsid w:val="00301F21"/>
    <w:rsid w:val="0030459B"/>
    <w:rsid w:val="003123B4"/>
    <w:rsid w:val="003159F2"/>
    <w:rsid w:val="0032046B"/>
    <w:rsid w:val="00322F19"/>
    <w:rsid w:val="00325346"/>
    <w:rsid w:val="00344AFD"/>
    <w:rsid w:val="003500A1"/>
    <w:rsid w:val="00350804"/>
    <w:rsid w:val="00351104"/>
    <w:rsid w:val="003557D7"/>
    <w:rsid w:val="0036081F"/>
    <w:rsid w:val="00361768"/>
    <w:rsid w:val="003620C3"/>
    <w:rsid w:val="00362CF9"/>
    <w:rsid w:val="00363312"/>
    <w:rsid w:val="0036354A"/>
    <w:rsid w:val="0036576D"/>
    <w:rsid w:val="003663C2"/>
    <w:rsid w:val="00371FA0"/>
    <w:rsid w:val="003725CE"/>
    <w:rsid w:val="003726BF"/>
    <w:rsid w:val="0037471A"/>
    <w:rsid w:val="00376722"/>
    <w:rsid w:val="00383700"/>
    <w:rsid w:val="00383B33"/>
    <w:rsid w:val="00383DF3"/>
    <w:rsid w:val="00384B12"/>
    <w:rsid w:val="003878CB"/>
    <w:rsid w:val="00387D4C"/>
    <w:rsid w:val="0039009E"/>
    <w:rsid w:val="003908F9"/>
    <w:rsid w:val="00394BF2"/>
    <w:rsid w:val="00395C47"/>
    <w:rsid w:val="00396CB6"/>
    <w:rsid w:val="003A1DE6"/>
    <w:rsid w:val="003A1FC5"/>
    <w:rsid w:val="003A466D"/>
    <w:rsid w:val="003B1338"/>
    <w:rsid w:val="003B133C"/>
    <w:rsid w:val="003B365D"/>
    <w:rsid w:val="003B3BF7"/>
    <w:rsid w:val="003B6987"/>
    <w:rsid w:val="003C0EF8"/>
    <w:rsid w:val="003C3F1B"/>
    <w:rsid w:val="003C4C3F"/>
    <w:rsid w:val="003D52EA"/>
    <w:rsid w:val="003D58BA"/>
    <w:rsid w:val="003D7DEB"/>
    <w:rsid w:val="003E2832"/>
    <w:rsid w:val="003E4184"/>
    <w:rsid w:val="003E4191"/>
    <w:rsid w:val="003F5EDF"/>
    <w:rsid w:val="0040708F"/>
    <w:rsid w:val="00407A82"/>
    <w:rsid w:val="004132C7"/>
    <w:rsid w:val="004232A3"/>
    <w:rsid w:val="0043174E"/>
    <w:rsid w:val="00434B7F"/>
    <w:rsid w:val="00440AAC"/>
    <w:rsid w:val="0044670E"/>
    <w:rsid w:val="004502D6"/>
    <w:rsid w:val="0045505E"/>
    <w:rsid w:val="004556BF"/>
    <w:rsid w:val="004566C4"/>
    <w:rsid w:val="00457894"/>
    <w:rsid w:val="00457C67"/>
    <w:rsid w:val="00464A3F"/>
    <w:rsid w:val="004746EE"/>
    <w:rsid w:val="0049133C"/>
    <w:rsid w:val="004937CC"/>
    <w:rsid w:val="00497D29"/>
    <w:rsid w:val="004A41DC"/>
    <w:rsid w:val="004A7236"/>
    <w:rsid w:val="004C0081"/>
    <w:rsid w:val="004C042E"/>
    <w:rsid w:val="004C40B3"/>
    <w:rsid w:val="004C58EF"/>
    <w:rsid w:val="004C5B99"/>
    <w:rsid w:val="004D1EAB"/>
    <w:rsid w:val="004D4353"/>
    <w:rsid w:val="004D5135"/>
    <w:rsid w:val="004E3BDA"/>
    <w:rsid w:val="004E42FF"/>
    <w:rsid w:val="004F574C"/>
    <w:rsid w:val="004F6643"/>
    <w:rsid w:val="00500AE9"/>
    <w:rsid w:val="00505E3C"/>
    <w:rsid w:val="0050655B"/>
    <w:rsid w:val="00513E89"/>
    <w:rsid w:val="00514C9F"/>
    <w:rsid w:val="00514D95"/>
    <w:rsid w:val="00515527"/>
    <w:rsid w:val="0052057E"/>
    <w:rsid w:val="00521C5E"/>
    <w:rsid w:val="00523A2B"/>
    <w:rsid w:val="00524A68"/>
    <w:rsid w:val="00534EDB"/>
    <w:rsid w:val="0054100A"/>
    <w:rsid w:val="005424D6"/>
    <w:rsid w:val="005434A3"/>
    <w:rsid w:val="005450C3"/>
    <w:rsid w:val="005520FC"/>
    <w:rsid w:val="00554470"/>
    <w:rsid w:val="00557BBA"/>
    <w:rsid w:val="00560F8A"/>
    <w:rsid w:val="00561DD0"/>
    <w:rsid w:val="00564AE1"/>
    <w:rsid w:val="00570000"/>
    <w:rsid w:val="005840B1"/>
    <w:rsid w:val="00585911"/>
    <w:rsid w:val="0058715D"/>
    <w:rsid w:val="00592DDD"/>
    <w:rsid w:val="005A2652"/>
    <w:rsid w:val="005A2724"/>
    <w:rsid w:val="005A2A25"/>
    <w:rsid w:val="005A5712"/>
    <w:rsid w:val="005B160C"/>
    <w:rsid w:val="005B3F10"/>
    <w:rsid w:val="005B557E"/>
    <w:rsid w:val="005B707C"/>
    <w:rsid w:val="005C02EA"/>
    <w:rsid w:val="005C0C26"/>
    <w:rsid w:val="005C1059"/>
    <w:rsid w:val="005C14ED"/>
    <w:rsid w:val="005C3BFF"/>
    <w:rsid w:val="005C5B51"/>
    <w:rsid w:val="005C5DAA"/>
    <w:rsid w:val="005C773A"/>
    <w:rsid w:val="005D351A"/>
    <w:rsid w:val="005D496C"/>
    <w:rsid w:val="005D4E56"/>
    <w:rsid w:val="005D517A"/>
    <w:rsid w:val="005D5BA1"/>
    <w:rsid w:val="005D7586"/>
    <w:rsid w:val="005E2C3B"/>
    <w:rsid w:val="005E317A"/>
    <w:rsid w:val="005E38E6"/>
    <w:rsid w:val="005E3B45"/>
    <w:rsid w:val="005E451D"/>
    <w:rsid w:val="005E6595"/>
    <w:rsid w:val="005F457A"/>
    <w:rsid w:val="005F485B"/>
    <w:rsid w:val="006013CC"/>
    <w:rsid w:val="0060707F"/>
    <w:rsid w:val="0061121D"/>
    <w:rsid w:val="00611BC4"/>
    <w:rsid w:val="006145FD"/>
    <w:rsid w:val="006164B9"/>
    <w:rsid w:val="00621BBB"/>
    <w:rsid w:val="006261BD"/>
    <w:rsid w:val="006273FA"/>
    <w:rsid w:val="00631E85"/>
    <w:rsid w:val="0063205B"/>
    <w:rsid w:val="00634AA7"/>
    <w:rsid w:val="006367D9"/>
    <w:rsid w:val="0063798C"/>
    <w:rsid w:val="00640723"/>
    <w:rsid w:val="00642BC5"/>
    <w:rsid w:val="00642C3E"/>
    <w:rsid w:val="00644FA6"/>
    <w:rsid w:val="00646CE4"/>
    <w:rsid w:val="00654D2F"/>
    <w:rsid w:val="00662518"/>
    <w:rsid w:val="0067300C"/>
    <w:rsid w:val="00674286"/>
    <w:rsid w:val="00674711"/>
    <w:rsid w:val="00676C18"/>
    <w:rsid w:val="006839AC"/>
    <w:rsid w:val="00691C96"/>
    <w:rsid w:val="00696D53"/>
    <w:rsid w:val="006973EC"/>
    <w:rsid w:val="0069753C"/>
    <w:rsid w:val="006A293D"/>
    <w:rsid w:val="006A7A46"/>
    <w:rsid w:val="006B2768"/>
    <w:rsid w:val="006B4394"/>
    <w:rsid w:val="006C0C8F"/>
    <w:rsid w:val="006C2897"/>
    <w:rsid w:val="006C4C78"/>
    <w:rsid w:val="006D0189"/>
    <w:rsid w:val="006E2852"/>
    <w:rsid w:val="006E5FCA"/>
    <w:rsid w:val="006E6A6C"/>
    <w:rsid w:val="006F44FA"/>
    <w:rsid w:val="006F4E15"/>
    <w:rsid w:val="00702056"/>
    <w:rsid w:val="00702FCD"/>
    <w:rsid w:val="00706E5C"/>
    <w:rsid w:val="0071585D"/>
    <w:rsid w:val="00720352"/>
    <w:rsid w:val="00720849"/>
    <w:rsid w:val="00721AEC"/>
    <w:rsid w:val="007228DA"/>
    <w:rsid w:val="007262EB"/>
    <w:rsid w:val="00726760"/>
    <w:rsid w:val="00726B40"/>
    <w:rsid w:val="00726C04"/>
    <w:rsid w:val="00730FC8"/>
    <w:rsid w:val="00736035"/>
    <w:rsid w:val="00743383"/>
    <w:rsid w:val="00755964"/>
    <w:rsid w:val="00756865"/>
    <w:rsid w:val="00766CF7"/>
    <w:rsid w:val="00766E5E"/>
    <w:rsid w:val="007700CD"/>
    <w:rsid w:val="00771003"/>
    <w:rsid w:val="007712B8"/>
    <w:rsid w:val="00771B7B"/>
    <w:rsid w:val="00777D7D"/>
    <w:rsid w:val="00780C62"/>
    <w:rsid w:val="00784527"/>
    <w:rsid w:val="007857C8"/>
    <w:rsid w:val="00793613"/>
    <w:rsid w:val="00796B60"/>
    <w:rsid w:val="00796DC6"/>
    <w:rsid w:val="007A37DB"/>
    <w:rsid w:val="007A3B69"/>
    <w:rsid w:val="007A4F4C"/>
    <w:rsid w:val="007A514B"/>
    <w:rsid w:val="007A64F5"/>
    <w:rsid w:val="007A79A6"/>
    <w:rsid w:val="007B605D"/>
    <w:rsid w:val="007C1B60"/>
    <w:rsid w:val="007C2FE5"/>
    <w:rsid w:val="007C3F25"/>
    <w:rsid w:val="007C6AC8"/>
    <w:rsid w:val="007C6D4E"/>
    <w:rsid w:val="007D5BE3"/>
    <w:rsid w:val="007D6720"/>
    <w:rsid w:val="007E0570"/>
    <w:rsid w:val="007E0F1A"/>
    <w:rsid w:val="007E3A1D"/>
    <w:rsid w:val="007E3D5C"/>
    <w:rsid w:val="007E7B78"/>
    <w:rsid w:val="007E7DAD"/>
    <w:rsid w:val="007F0096"/>
    <w:rsid w:val="007F5772"/>
    <w:rsid w:val="007F6F8E"/>
    <w:rsid w:val="007F71F9"/>
    <w:rsid w:val="00800E92"/>
    <w:rsid w:val="00803370"/>
    <w:rsid w:val="008046DA"/>
    <w:rsid w:val="0080585B"/>
    <w:rsid w:val="00807551"/>
    <w:rsid w:val="008134A9"/>
    <w:rsid w:val="008162DF"/>
    <w:rsid w:val="00817889"/>
    <w:rsid w:val="00824B3D"/>
    <w:rsid w:val="00827174"/>
    <w:rsid w:val="00830885"/>
    <w:rsid w:val="0083252F"/>
    <w:rsid w:val="00835B20"/>
    <w:rsid w:val="0083659F"/>
    <w:rsid w:val="00841FE6"/>
    <w:rsid w:val="00843A57"/>
    <w:rsid w:val="00843A86"/>
    <w:rsid w:val="00850BBB"/>
    <w:rsid w:val="00851F5C"/>
    <w:rsid w:val="00852366"/>
    <w:rsid w:val="00852701"/>
    <w:rsid w:val="00855D9A"/>
    <w:rsid w:val="008579C0"/>
    <w:rsid w:val="008603E3"/>
    <w:rsid w:val="008604AF"/>
    <w:rsid w:val="00863F7B"/>
    <w:rsid w:val="008640D1"/>
    <w:rsid w:val="00865DC2"/>
    <w:rsid w:val="0086630E"/>
    <w:rsid w:val="00867FAD"/>
    <w:rsid w:val="00871AE2"/>
    <w:rsid w:val="00876C29"/>
    <w:rsid w:val="00880C63"/>
    <w:rsid w:val="00887836"/>
    <w:rsid w:val="008A0A82"/>
    <w:rsid w:val="008A1924"/>
    <w:rsid w:val="008A3C8A"/>
    <w:rsid w:val="008B1351"/>
    <w:rsid w:val="008B41A9"/>
    <w:rsid w:val="008C2D64"/>
    <w:rsid w:val="008C4F24"/>
    <w:rsid w:val="008C6AAD"/>
    <w:rsid w:val="008C78D6"/>
    <w:rsid w:val="008D0AA4"/>
    <w:rsid w:val="008D0EFD"/>
    <w:rsid w:val="008D5002"/>
    <w:rsid w:val="008E1435"/>
    <w:rsid w:val="008E1F1E"/>
    <w:rsid w:val="008E420A"/>
    <w:rsid w:val="008E474D"/>
    <w:rsid w:val="008F2797"/>
    <w:rsid w:val="008F3256"/>
    <w:rsid w:val="008F4E7E"/>
    <w:rsid w:val="008F55F1"/>
    <w:rsid w:val="00903CA2"/>
    <w:rsid w:val="00905A3F"/>
    <w:rsid w:val="0090687C"/>
    <w:rsid w:val="009108DE"/>
    <w:rsid w:val="00911EDE"/>
    <w:rsid w:val="00915026"/>
    <w:rsid w:val="00915614"/>
    <w:rsid w:val="00915AB0"/>
    <w:rsid w:val="00917A9D"/>
    <w:rsid w:val="009214F9"/>
    <w:rsid w:val="00922076"/>
    <w:rsid w:val="00923D4D"/>
    <w:rsid w:val="00925AFC"/>
    <w:rsid w:val="00927240"/>
    <w:rsid w:val="0092749B"/>
    <w:rsid w:val="00930070"/>
    <w:rsid w:val="009301E1"/>
    <w:rsid w:val="00942534"/>
    <w:rsid w:val="00944437"/>
    <w:rsid w:val="00944589"/>
    <w:rsid w:val="0094669D"/>
    <w:rsid w:val="0095053A"/>
    <w:rsid w:val="009505F2"/>
    <w:rsid w:val="00956CA8"/>
    <w:rsid w:val="009622B3"/>
    <w:rsid w:val="0096401E"/>
    <w:rsid w:val="009737C3"/>
    <w:rsid w:val="009749BF"/>
    <w:rsid w:val="009764E5"/>
    <w:rsid w:val="00976CB2"/>
    <w:rsid w:val="00981D1F"/>
    <w:rsid w:val="00984281"/>
    <w:rsid w:val="0099553E"/>
    <w:rsid w:val="009A1E6A"/>
    <w:rsid w:val="009A3317"/>
    <w:rsid w:val="009A6F35"/>
    <w:rsid w:val="009A7D02"/>
    <w:rsid w:val="009B6D0B"/>
    <w:rsid w:val="009B72C7"/>
    <w:rsid w:val="009C0A1F"/>
    <w:rsid w:val="009C4CDF"/>
    <w:rsid w:val="009C664A"/>
    <w:rsid w:val="009D065B"/>
    <w:rsid w:val="009D4155"/>
    <w:rsid w:val="009D631F"/>
    <w:rsid w:val="009E0D8C"/>
    <w:rsid w:val="009E4567"/>
    <w:rsid w:val="009E5248"/>
    <w:rsid w:val="009F1931"/>
    <w:rsid w:val="009F2EA9"/>
    <w:rsid w:val="00A010A3"/>
    <w:rsid w:val="00A04A34"/>
    <w:rsid w:val="00A069D2"/>
    <w:rsid w:val="00A10108"/>
    <w:rsid w:val="00A123F1"/>
    <w:rsid w:val="00A2120D"/>
    <w:rsid w:val="00A35C0C"/>
    <w:rsid w:val="00A419DB"/>
    <w:rsid w:val="00A43809"/>
    <w:rsid w:val="00A43ECD"/>
    <w:rsid w:val="00A45019"/>
    <w:rsid w:val="00A462CB"/>
    <w:rsid w:val="00A515B6"/>
    <w:rsid w:val="00A539C8"/>
    <w:rsid w:val="00A55A32"/>
    <w:rsid w:val="00A60F91"/>
    <w:rsid w:val="00A703B2"/>
    <w:rsid w:val="00A7675D"/>
    <w:rsid w:val="00A906E8"/>
    <w:rsid w:val="00A93257"/>
    <w:rsid w:val="00AA0539"/>
    <w:rsid w:val="00AA4FF4"/>
    <w:rsid w:val="00AA54F0"/>
    <w:rsid w:val="00AB226B"/>
    <w:rsid w:val="00AB2646"/>
    <w:rsid w:val="00AB5547"/>
    <w:rsid w:val="00AB62A8"/>
    <w:rsid w:val="00AC16F6"/>
    <w:rsid w:val="00AC1C24"/>
    <w:rsid w:val="00AC3F9A"/>
    <w:rsid w:val="00AC6203"/>
    <w:rsid w:val="00AC7A78"/>
    <w:rsid w:val="00AD1A6D"/>
    <w:rsid w:val="00AD652E"/>
    <w:rsid w:val="00AD7424"/>
    <w:rsid w:val="00AE1196"/>
    <w:rsid w:val="00AE2A34"/>
    <w:rsid w:val="00AE2BB7"/>
    <w:rsid w:val="00AE5C32"/>
    <w:rsid w:val="00AF1C79"/>
    <w:rsid w:val="00B00620"/>
    <w:rsid w:val="00B009EF"/>
    <w:rsid w:val="00B031FF"/>
    <w:rsid w:val="00B032DE"/>
    <w:rsid w:val="00B046A4"/>
    <w:rsid w:val="00B073F2"/>
    <w:rsid w:val="00B11B15"/>
    <w:rsid w:val="00B14A3D"/>
    <w:rsid w:val="00B213B0"/>
    <w:rsid w:val="00B241DA"/>
    <w:rsid w:val="00B27994"/>
    <w:rsid w:val="00B46790"/>
    <w:rsid w:val="00B47575"/>
    <w:rsid w:val="00B51A7D"/>
    <w:rsid w:val="00B56D25"/>
    <w:rsid w:val="00B57F13"/>
    <w:rsid w:val="00B60347"/>
    <w:rsid w:val="00B65E21"/>
    <w:rsid w:val="00B73EF9"/>
    <w:rsid w:val="00B74793"/>
    <w:rsid w:val="00B75055"/>
    <w:rsid w:val="00B816C8"/>
    <w:rsid w:val="00B84CE3"/>
    <w:rsid w:val="00B864FA"/>
    <w:rsid w:val="00B920D2"/>
    <w:rsid w:val="00B9272C"/>
    <w:rsid w:val="00B95263"/>
    <w:rsid w:val="00BA04CF"/>
    <w:rsid w:val="00BA1188"/>
    <w:rsid w:val="00BA383C"/>
    <w:rsid w:val="00BA41DA"/>
    <w:rsid w:val="00BA6A82"/>
    <w:rsid w:val="00BB1F9B"/>
    <w:rsid w:val="00BB3602"/>
    <w:rsid w:val="00BB3C50"/>
    <w:rsid w:val="00BB7617"/>
    <w:rsid w:val="00BC274F"/>
    <w:rsid w:val="00BC4293"/>
    <w:rsid w:val="00BD0C25"/>
    <w:rsid w:val="00BD3010"/>
    <w:rsid w:val="00BD628C"/>
    <w:rsid w:val="00BE06E5"/>
    <w:rsid w:val="00BE0A80"/>
    <w:rsid w:val="00BE2D30"/>
    <w:rsid w:val="00BE31E6"/>
    <w:rsid w:val="00BE4E49"/>
    <w:rsid w:val="00BE6581"/>
    <w:rsid w:val="00BF1745"/>
    <w:rsid w:val="00BF3445"/>
    <w:rsid w:val="00BF4504"/>
    <w:rsid w:val="00BF60D8"/>
    <w:rsid w:val="00BF6F15"/>
    <w:rsid w:val="00C0218C"/>
    <w:rsid w:val="00C0513B"/>
    <w:rsid w:val="00C12BFA"/>
    <w:rsid w:val="00C14B24"/>
    <w:rsid w:val="00C14E21"/>
    <w:rsid w:val="00C17A27"/>
    <w:rsid w:val="00C23E32"/>
    <w:rsid w:val="00C3329E"/>
    <w:rsid w:val="00C403BF"/>
    <w:rsid w:val="00C44D98"/>
    <w:rsid w:val="00C4708B"/>
    <w:rsid w:val="00C63B46"/>
    <w:rsid w:val="00C64F66"/>
    <w:rsid w:val="00C67BBC"/>
    <w:rsid w:val="00C71360"/>
    <w:rsid w:val="00C76178"/>
    <w:rsid w:val="00C763C0"/>
    <w:rsid w:val="00C7689B"/>
    <w:rsid w:val="00C82B56"/>
    <w:rsid w:val="00C83E3D"/>
    <w:rsid w:val="00C877B1"/>
    <w:rsid w:val="00C9676A"/>
    <w:rsid w:val="00C96EE1"/>
    <w:rsid w:val="00C97EC1"/>
    <w:rsid w:val="00CA1298"/>
    <w:rsid w:val="00CA292E"/>
    <w:rsid w:val="00CA6191"/>
    <w:rsid w:val="00CA6BD4"/>
    <w:rsid w:val="00CB1AC5"/>
    <w:rsid w:val="00CB6D17"/>
    <w:rsid w:val="00CC3B7E"/>
    <w:rsid w:val="00CC4758"/>
    <w:rsid w:val="00CC73F7"/>
    <w:rsid w:val="00CD4622"/>
    <w:rsid w:val="00CD4CE3"/>
    <w:rsid w:val="00CD4D63"/>
    <w:rsid w:val="00CD57C9"/>
    <w:rsid w:val="00CE2F28"/>
    <w:rsid w:val="00CE6BAE"/>
    <w:rsid w:val="00D10C3B"/>
    <w:rsid w:val="00D11391"/>
    <w:rsid w:val="00D11E2A"/>
    <w:rsid w:val="00D12875"/>
    <w:rsid w:val="00D14C07"/>
    <w:rsid w:val="00D15E7E"/>
    <w:rsid w:val="00D170A2"/>
    <w:rsid w:val="00D170BE"/>
    <w:rsid w:val="00D36D7A"/>
    <w:rsid w:val="00D41E2D"/>
    <w:rsid w:val="00D4391D"/>
    <w:rsid w:val="00D451D0"/>
    <w:rsid w:val="00D477F3"/>
    <w:rsid w:val="00D47A9A"/>
    <w:rsid w:val="00D47FC4"/>
    <w:rsid w:val="00D5015C"/>
    <w:rsid w:val="00D50EC0"/>
    <w:rsid w:val="00D51659"/>
    <w:rsid w:val="00D663B2"/>
    <w:rsid w:val="00D67E96"/>
    <w:rsid w:val="00D720E5"/>
    <w:rsid w:val="00D85064"/>
    <w:rsid w:val="00D90509"/>
    <w:rsid w:val="00D91B95"/>
    <w:rsid w:val="00D93CE7"/>
    <w:rsid w:val="00D96000"/>
    <w:rsid w:val="00D96CD0"/>
    <w:rsid w:val="00D9722D"/>
    <w:rsid w:val="00D9784C"/>
    <w:rsid w:val="00DA0839"/>
    <w:rsid w:val="00DA4BF2"/>
    <w:rsid w:val="00DB2DD5"/>
    <w:rsid w:val="00DB3679"/>
    <w:rsid w:val="00DB6748"/>
    <w:rsid w:val="00DC50CE"/>
    <w:rsid w:val="00DD539D"/>
    <w:rsid w:val="00DD6D9E"/>
    <w:rsid w:val="00DE09B9"/>
    <w:rsid w:val="00DE2992"/>
    <w:rsid w:val="00DE653E"/>
    <w:rsid w:val="00DF29F3"/>
    <w:rsid w:val="00DF4012"/>
    <w:rsid w:val="00DF6C2C"/>
    <w:rsid w:val="00DF79D0"/>
    <w:rsid w:val="00E10694"/>
    <w:rsid w:val="00E11324"/>
    <w:rsid w:val="00E30337"/>
    <w:rsid w:val="00E30352"/>
    <w:rsid w:val="00E315C0"/>
    <w:rsid w:val="00E3209C"/>
    <w:rsid w:val="00E3488F"/>
    <w:rsid w:val="00E44776"/>
    <w:rsid w:val="00E469AC"/>
    <w:rsid w:val="00E529C4"/>
    <w:rsid w:val="00E53577"/>
    <w:rsid w:val="00E57E3F"/>
    <w:rsid w:val="00E64256"/>
    <w:rsid w:val="00E6637A"/>
    <w:rsid w:val="00E66FD3"/>
    <w:rsid w:val="00E67A25"/>
    <w:rsid w:val="00E71928"/>
    <w:rsid w:val="00E72A87"/>
    <w:rsid w:val="00E778D4"/>
    <w:rsid w:val="00E80038"/>
    <w:rsid w:val="00E81AAB"/>
    <w:rsid w:val="00E86C3B"/>
    <w:rsid w:val="00E90764"/>
    <w:rsid w:val="00E95222"/>
    <w:rsid w:val="00EB039D"/>
    <w:rsid w:val="00EB120E"/>
    <w:rsid w:val="00EB4812"/>
    <w:rsid w:val="00EB4E32"/>
    <w:rsid w:val="00EB52A2"/>
    <w:rsid w:val="00EB5640"/>
    <w:rsid w:val="00EB6335"/>
    <w:rsid w:val="00EC32FD"/>
    <w:rsid w:val="00EC39A1"/>
    <w:rsid w:val="00EC5D18"/>
    <w:rsid w:val="00ED1872"/>
    <w:rsid w:val="00ED46F7"/>
    <w:rsid w:val="00EE3D4D"/>
    <w:rsid w:val="00EF16E2"/>
    <w:rsid w:val="00EF268B"/>
    <w:rsid w:val="00EF32C6"/>
    <w:rsid w:val="00EF5F65"/>
    <w:rsid w:val="00EF7D28"/>
    <w:rsid w:val="00F02FAB"/>
    <w:rsid w:val="00F0596B"/>
    <w:rsid w:val="00F074DA"/>
    <w:rsid w:val="00F104A5"/>
    <w:rsid w:val="00F10614"/>
    <w:rsid w:val="00F15E32"/>
    <w:rsid w:val="00F243A0"/>
    <w:rsid w:val="00F250A4"/>
    <w:rsid w:val="00F31DE0"/>
    <w:rsid w:val="00F35CEC"/>
    <w:rsid w:val="00F42DE8"/>
    <w:rsid w:val="00F44278"/>
    <w:rsid w:val="00F44F55"/>
    <w:rsid w:val="00F45566"/>
    <w:rsid w:val="00F63B3E"/>
    <w:rsid w:val="00F665B9"/>
    <w:rsid w:val="00F70BCE"/>
    <w:rsid w:val="00F719CD"/>
    <w:rsid w:val="00F72B73"/>
    <w:rsid w:val="00F730C3"/>
    <w:rsid w:val="00F73E69"/>
    <w:rsid w:val="00F75855"/>
    <w:rsid w:val="00F84B6B"/>
    <w:rsid w:val="00F910B3"/>
    <w:rsid w:val="00F93E5B"/>
    <w:rsid w:val="00FA0577"/>
    <w:rsid w:val="00FA1CDC"/>
    <w:rsid w:val="00FA78A0"/>
    <w:rsid w:val="00FA7BE2"/>
    <w:rsid w:val="00FB44C1"/>
    <w:rsid w:val="00FB69EC"/>
    <w:rsid w:val="00FB7D7B"/>
    <w:rsid w:val="00FB7E97"/>
    <w:rsid w:val="00FC4000"/>
    <w:rsid w:val="00FD0467"/>
    <w:rsid w:val="00FD08D6"/>
    <w:rsid w:val="00FD2A79"/>
    <w:rsid w:val="00FD43B6"/>
    <w:rsid w:val="00FE6265"/>
    <w:rsid w:val="00FF10A4"/>
    <w:rsid w:val="00FF74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0FEF4"/>
  <w15:docId w15:val="{F2372772-5655-49C9-A683-0973B017B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77F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73F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C761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46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6F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4072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id-ID"/>
    </w:rPr>
  </w:style>
  <w:style w:type="character" w:styleId="Hyperlink">
    <w:name w:val="Hyperlink"/>
    <w:basedOn w:val="DefaultParagraphFont"/>
    <w:uiPriority w:val="99"/>
    <w:semiHidden/>
    <w:unhideWhenUsed/>
    <w:rsid w:val="00EC5D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6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62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16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101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12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96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5627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628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3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44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75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09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9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940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7555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8127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61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6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506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001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1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511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804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13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532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76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03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9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737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79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477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63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37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50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40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61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85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1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5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47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76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43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91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41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68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41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5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3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8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0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38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1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557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2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30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18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51362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70098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241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7985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5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10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8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65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2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7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80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891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2615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081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0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572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7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64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10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1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535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766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911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6881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602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25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5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9387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154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581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326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819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59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185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5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89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67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105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7722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0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7477">
          <w:marLeft w:val="69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48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2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089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75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84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694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22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8947">
          <w:marLeft w:val="69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91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311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4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00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567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51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94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785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706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243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51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44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3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064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16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54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8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4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21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0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45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695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90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88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9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73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3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ARTI\KERJAAN_P3D\AKREDITASI%202015\kompilasi%20nilai%20akreditasi%202014\NILAI%20AWAL%20AKRE%20Sragen\BERITA%20ACARA%20%20VISITASI%20TIM%20ASESOR%20%20AKREDITASI%20SRAGE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8C3878-EBD1-4102-B15D-7F27FA0B5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D:\HARTI\KERJAAN_P3D\AKREDITASI 2015\kompilasi nilai akreditasi 2014\NILAI AWAL AKRE Sragen\BERITA ACARA  VISITASI TIM ASESOR  AKREDITASI SRAGEN.dot</Template>
  <TotalTime>12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 Reni AKLN</dc:creator>
  <cp:lastModifiedBy>Andi Wahyu</cp:lastModifiedBy>
  <cp:revision>3</cp:revision>
  <cp:lastPrinted>2018-05-23T23:51:00Z</cp:lastPrinted>
  <dcterms:created xsi:type="dcterms:W3CDTF">2026-08-20T05:45:00Z</dcterms:created>
  <dcterms:modified xsi:type="dcterms:W3CDTF">2026-08-20T07:30:00Z</dcterms:modified>
</cp:coreProperties>
</file>