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2F78064" w14:textId="51EE8C22" w:rsidR="00976CB2" w:rsidRPr="00A906E8" w:rsidRDefault="00DF6C2C" w:rsidP="00DF6C2C">
      <w:pPr>
        <w:tabs>
          <w:tab w:val="left" w:pos="1620"/>
        </w:tabs>
        <w:rPr>
          <w:rFonts w:ascii="Arial Narrow" w:hAnsi="Arial Narrow"/>
        </w:rPr>
      </w:pPr>
      <w:r w:rsidRPr="00A906E8">
        <w:rPr>
          <w:rFonts w:ascii="Arial Narrow" w:hAnsi="Arial Narrow"/>
        </w:rPr>
        <w:tab/>
      </w:r>
    </w:p>
    <w:p w14:paraId="0D31509E" w14:textId="0F199D6E" w:rsidR="00942534" w:rsidRPr="00A906E8" w:rsidRDefault="007C6AC8" w:rsidP="00276ECD">
      <w:pPr>
        <w:jc w:val="center"/>
        <w:rPr>
          <w:rFonts w:ascii="Arial Narrow" w:hAnsi="Arial Narrow"/>
        </w:rPr>
      </w:pPr>
      <w:r w:rsidRPr="00A906E8">
        <w:rPr>
          <w:rFonts w:ascii="Arial Narrow" w:hAnsi="Arial Narrow"/>
          <w:noProof/>
          <w:lang w:eastAsia="id-ID"/>
        </w:rPr>
        <w:drawing>
          <wp:inline distT="0" distB="0" distL="0" distR="0" wp14:anchorId="64B94AB8" wp14:editId="41147762">
            <wp:extent cx="890270" cy="688340"/>
            <wp:effectExtent l="0" t="0" r="5080" b="0"/>
            <wp:docPr id="16143756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90270" cy="688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26AEBC" w14:textId="2ABF6801" w:rsidR="00DF29F3" w:rsidRPr="00A906E8" w:rsidRDefault="006273FA" w:rsidP="00942534">
      <w:pPr>
        <w:spacing w:after="0" w:line="240" w:lineRule="auto"/>
        <w:jc w:val="center"/>
        <w:rPr>
          <w:rFonts w:ascii="Arial Narrow" w:hAnsi="Arial Narrow" w:cs="Arial"/>
        </w:rPr>
      </w:pPr>
      <w:r w:rsidRPr="00A906E8">
        <w:rPr>
          <w:rFonts w:ascii="Arial Narrow" w:hAnsi="Arial Narrow" w:cs="Arial"/>
        </w:rPr>
        <w:t>BERITA ACARA</w:t>
      </w:r>
    </w:p>
    <w:p w14:paraId="2CC5A4C4" w14:textId="77777777" w:rsidR="00A515B6" w:rsidRPr="00A906E8" w:rsidRDefault="00A515B6" w:rsidP="00A515B6">
      <w:pPr>
        <w:spacing w:after="0" w:line="240" w:lineRule="auto"/>
        <w:jc w:val="center"/>
        <w:rPr>
          <w:rFonts w:ascii="Arial Narrow" w:hAnsi="Arial Narrow" w:cs="Arial"/>
        </w:rPr>
      </w:pPr>
      <w:r w:rsidRPr="00A906E8">
        <w:rPr>
          <w:rFonts w:ascii="Arial Narrow" w:hAnsi="Arial Narrow" w:cs="Arial"/>
        </w:rPr>
        <w:t xml:space="preserve">VISITASI TIM ASESOR AKREDITASI </w:t>
      </w:r>
    </w:p>
    <w:p w14:paraId="663698F7" w14:textId="50DD41C8" w:rsidR="006273FA" w:rsidRPr="00A906E8" w:rsidRDefault="00A906E8" w:rsidP="008F2797">
      <w:pPr>
        <w:spacing w:after="0" w:line="240" w:lineRule="auto"/>
        <w:jc w:val="center"/>
        <w:rPr>
          <w:rFonts w:ascii="Arial Narrow" w:hAnsi="Arial Narrow" w:cs="Arial"/>
        </w:rPr>
      </w:pPr>
      <w:r w:rsidRPr="00A906E8">
        <w:rPr>
          <w:rFonts w:ascii="Arial Narrow" w:hAnsi="Arial Narrow" w:cs="Arial"/>
        </w:rPr>
        <w:t>${nama_lemdik}</w:t>
      </w:r>
    </w:p>
    <w:p w14:paraId="220E7F57" w14:textId="395014A8" w:rsidR="0083659F" w:rsidRPr="00A906E8" w:rsidRDefault="0083659F" w:rsidP="006273FA">
      <w:pPr>
        <w:jc w:val="center"/>
        <w:rPr>
          <w:rFonts w:ascii="Arial Narrow" w:hAnsi="Arial Narrow" w:cs="Arial"/>
        </w:rPr>
      </w:pPr>
    </w:p>
    <w:p w14:paraId="7F0BE5ED" w14:textId="0BDC6C8E" w:rsidR="00A515B6" w:rsidRPr="00A906E8" w:rsidRDefault="00A515B6" w:rsidP="00A515B6">
      <w:pPr>
        <w:spacing w:after="0"/>
        <w:jc w:val="both"/>
        <w:rPr>
          <w:rFonts w:ascii="Arial Narrow" w:hAnsi="Arial Narrow" w:cs="Arial"/>
        </w:rPr>
      </w:pPr>
      <w:r w:rsidRPr="00A906E8">
        <w:rPr>
          <w:rFonts w:ascii="Arial Narrow" w:hAnsi="Arial Narrow" w:cs="Arial"/>
        </w:rPr>
        <w:t xml:space="preserve">Pada hari ini, </w:t>
      </w:r>
      <w:r w:rsidR="00A906E8" w:rsidRPr="005D517A">
        <w:rPr>
          <w:rFonts w:ascii="Arial Narrow" w:hAnsi="Arial Narrow" w:cs="Arial"/>
          <w:color w:val="FF0000"/>
        </w:rPr>
        <w:t xml:space="preserve">${hari_penyebut} </w:t>
      </w:r>
      <w:r w:rsidRPr="005D517A">
        <w:rPr>
          <w:rFonts w:ascii="Arial Narrow" w:hAnsi="Arial Narrow" w:cs="Arial"/>
          <w:color w:val="FF0000"/>
        </w:rPr>
        <w:t xml:space="preserve">Tanggal </w:t>
      </w:r>
      <w:r w:rsidR="00A906E8" w:rsidRPr="005D517A">
        <w:rPr>
          <w:rFonts w:ascii="Arial Narrow" w:hAnsi="Arial Narrow" w:cs="Arial"/>
          <w:color w:val="FF0000"/>
        </w:rPr>
        <w:t>${tanggal_penyebut}</w:t>
      </w:r>
      <w:r w:rsidRPr="005D517A">
        <w:rPr>
          <w:rFonts w:ascii="Arial Narrow" w:hAnsi="Arial Narrow" w:cs="Arial"/>
          <w:color w:val="FF0000"/>
        </w:rPr>
        <w:t xml:space="preserve">, Pukul </w:t>
      </w:r>
      <w:r w:rsidR="00A906E8" w:rsidRPr="005D517A">
        <w:rPr>
          <w:rFonts w:ascii="Arial Narrow" w:hAnsi="Arial Narrow" w:cs="Arial"/>
          <w:color w:val="FF0000"/>
        </w:rPr>
        <w:t>${pukul_penyebut}</w:t>
      </w:r>
      <w:r w:rsidRPr="005D517A">
        <w:rPr>
          <w:rFonts w:ascii="Arial Narrow" w:hAnsi="Arial Narrow" w:cs="Arial"/>
          <w:color w:val="FF0000"/>
        </w:rPr>
        <w:t xml:space="preserve"> Waktu Indonesia Barat</w:t>
      </w:r>
      <w:r w:rsidRPr="00A906E8">
        <w:rPr>
          <w:rFonts w:ascii="Arial Narrow" w:hAnsi="Arial Narrow" w:cs="Arial"/>
        </w:rPr>
        <w:t xml:space="preserve">, telah diselenggarakan visitasi dalam rangka verifikasi data </w:t>
      </w:r>
      <w:r w:rsidR="004C58EF" w:rsidRPr="00A906E8">
        <w:rPr>
          <w:rFonts w:ascii="Arial Narrow" w:hAnsi="Arial Narrow" w:cs="Arial"/>
        </w:rPr>
        <w:t xml:space="preserve">Akreditasi Lembaga Penyelenggara Pelatihan </w:t>
      </w:r>
      <w:r w:rsidR="0096401E">
        <w:rPr>
          <w:rFonts w:ascii="Arial Narrow" w:hAnsi="Arial Narrow" w:cs="Arial"/>
        </w:rPr>
        <w:t>d</w:t>
      </w:r>
      <w:r w:rsidR="004C58EF" w:rsidRPr="00A906E8">
        <w:rPr>
          <w:rFonts w:ascii="Arial Narrow" w:hAnsi="Arial Narrow" w:cs="Arial"/>
        </w:rPr>
        <w:t xml:space="preserve">i </w:t>
      </w:r>
      <w:r w:rsidR="004C58EF" w:rsidRPr="00C96EE1">
        <w:rPr>
          <w:rFonts w:ascii="Arial Narrow" w:hAnsi="Arial Narrow" w:cs="Arial"/>
        </w:rPr>
        <w:t xml:space="preserve">Bidang </w:t>
      </w:r>
      <w:r w:rsidR="00C96EE1" w:rsidRPr="00C96EE1">
        <w:rPr>
          <w:rFonts w:ascii="Arial Narrow" w:hAnsi="Arial Narrow" w:cs="Arial"/>
        </w:rPr>
        <w:t>$</w:t>
      </w:r>
      <w:r w:rsidR="00CB1AC5">
        <w:rPr>
          <w:rFonts w:ascii="Arial Narrow" w:hAnsi="Arial Narrow" w:cs="Arial"/>
        </w:rPr>
        <w:t>{</w:t>
      </w:r>
      <w:r w:rsidR="00C96EE1" w:rsidRPr="00C96EE1">
        <w:rPr>
          <w:rFonts w:ascii="Arial Narrow" w:hAnsi="Arial Narrow" w:cs="Arial"/>
        </w:rPr>
        <w:t>jenis_pengajuan</w:t>
      </w:r>
      <w:r w:rsidR="00CB1AC5">
        <w:rPr>
          <w:rFonts w:ascii="Arial Narrow" w:hAnsi="Arial Narrow" w:cs="Arial"/>
        </w:rPr>
        <w:t>}</w:t>
      </w:r>
      <w:r w:rsidR="004C58EF" w:rsidRPr="00A906E8">
        <w:rPr>
          <w:rFonts w:ascii="Arial Narrow" w:hAnsi="Arial Narrow" w:cs="Arial"/>
          <w:color w:val="FF0000"/>
        </w:rPr>
        <w:t xml:space="preserve"> </w:t>
      </w:r>
      <w:r w:rsidRPr="00A906E8">
        <w:rPr>
          <w:rFonts w:ascii="Arial Narrow" w:hAnsi="Arial Narrow" w:cs="Arial"/>
        </w:rPr>
        <w:t xml:space="preserve">di </w:t>
      </w:r>
      <w:r w:rsidR="000A137D">
        <w:rPr>
          <w:rFonts w:ascii="Arial Narrow" w:hAnsi="Arial Narrow" w:cs="Arial"/>
        </w:rPr>
        <w:t>${nama_lemdik}</w:t>
      </w:r>
      <w:r w:rsidR="004C58EF" w:rsidRPr="00A906E8">
        <w:rPr>
          <w:rFonts w:ascii="Arial Narrow" w:hAnsi="Arial Narrow" w:cs="Arial"/>
          <w:color w:val="FF0000"/>
        </w:rPr>
        <w:t xml:space="preserve"> </w:t>
      </w:r>
      <w:r w:rsidR="00116987" w:rsidRPr="00A906E8">
        <w:rPr>
          <w:rFonts w:ascii="Arial Narrow" w:hAnsi="Arial Narrow" w:cs="Arial"/>
        </w:rPr>
        <w:t xml:space="preserve">oleh </w:t>
      </w:r>
      <w:r w:rsidRPr="00A906E8">
        <w:rPr>
          <w:rFonts w:ascii="Arial Narrow" w:hAnsi="Arial Narrow" w:cs="Arial"/>
        </w:rPr>
        <w:t>:</w:t>
      </w:r>
    </w:p>
    <w:p w14:paraId="0680B6A7" w14:textId="77777777" w:rsidR="00A515B6" w:rsidRPr="00A906E8" w:rsidRDefault="00A515B6" w:rsidP="00A515B6">
      <w:pPr>
        <w:spacing w:after="0"/>
        <w:jc w:val="both"/>
        <w:rPr>
          <w:rFonts w:ascii="Arial Narrow" w:hAnsi="Arial Narrow" w:cs="Arial"/>
        </w:rPr>
      </w:pPr>
    </w:p>
    <w:p w14:paraId="12EBDA65" w14:textId="735C69B7" w:rsidR="00A515B6" w:rsidRPr="00A906E8" w:rsidRDefault="00A515B6" w:rsidP="00AE2BB7">
      <w:pPr>
        <w:pStyle w:val="ListParagraph"/>
        <w:numPr>
          <w:ilvl w:val="0"/>
          <w:numId w:val="1"/>
        </w:numPr>
        <w:tabs>
          <w:tab w:val="left" w:pos="720"/>
        </w:tabs>
        <w:rPr>
          <w:rFonts w:ascii="Arial Narrow" w:eastAsiaTheme="minorHAnsi" w:hAnsi="Arial Narrow"/>
        </w:rPr>
      </w:pPr>
      <w:r w:rsidRPr="00A906E8">
        <w:rPr>
          <w:rFonts w:ascii="Arial Narrow" w:hAnsi="Arial Narrow" w:cs="Arial"/>
        </w:rPr>
        <w:t>Nama</w:t>
      </w:r>
      <w:r w:rsidRPr="00A906E8">
        <w:rPr>
          <w:rFonts w:ascii="Arial Narrow" w:hAnsi="Arial Narrow" w:cs="Arial"/>
        </w:rPr>
        <w:tab/>
      </w:r>
      <w:r w:rsidRPr="00A906E8">
        <w:rPr>
          <w:rFonts w:ascii="Arial Narrow" w:hAnsi="Arial Narrow" w:cs="Arial"/>
        </w:rPr>
        <w:tab/>
      </w:r>
      <w:r w:rsidRPr="00A906E8">
        <w:rPr>
          <w:rFonts w:ascii="Arial Narrow" w:hAnsi="Arial Narrow" w:cs="Arial"/>
        </w:rPr>
        <w:tab/>
        <w:t>:</w:t>
      </w:r>
      <w:r w:rsidRPr="00A906E8">
        <w:rPr>
          <w:rFonts w:ascii="Arial Narrow" w:eastAsiaTheme="minorHAnsi" w:hAnsi="Arial Narrow"/>
        </w:rPr>
        <w:t xml:space="preserve"> </w:t>
      </w:r>
      <w:r w:rsidR="000A137D">
        <w:rPr>
          <w:rFonts w:ascii="Arial Narrow" w:eastAsiaTheme="minorHAnsi" w:hAnsi="Arial Narrow"/>
        </w:rPr>
        <w:t>${nama_asesor1}</w:t>
      </w:r>
    </w:p>
    <w:p w14:paraId="7D26113B" w14:textId="77777777" w:rsidR="00A515B6" w:rsidRPr="00A906E8" w:rsidRDefault="00A515B6" w:rsidP="00A515B6">
      <w:pPr>
        <w:pStyle w:val="ListParagraph"/>
        <w:tabs>
          <w:tab w:val="left" w:pos="720"/>
        </w:tabs>
        <w:ind w:firstLine="360"/>
        <w:rPr>
          <w:rFonts w:ascii="Arial Narrow" w:hAnsi="Arial Narrow" w:cs="Arial"/>
        </w:rPr>
      </w:pPr>
      <w:r w:rsidRPr="00A906E8">
        <w:rPr>
          <w:rFonts w:ascii="Arial Narrow" w:hAnsi="Arial Narrow" w:cs="Arial"/>
        </w:rPr>
        <w:t>Jabatan</w:t>
      </w:r>
      <w:r w:rsidRPr="00A906E8">
        <w:rPr>
          <w:rFonts w:ascii="Arial Narrow" w:hAnsi="Arial Narrow" w:cs="Arial"/>
        </w:rPr>
        <w:tab/>
      </w:r>
      <w:r w:rsidRPr="00A906E8">
        <w:rPr>
          <w:rFonts w:ascii="Arial Narrow" w:hAnsi="Arial Narrow" w:cs="Arial"/>
        </w:rPr>
        <w:tab/>
      </w:r>
      <w:r w:rsidRPr="00A906E8">
        <w:rPr>
          <w:rFonts w:ascii="Arial Narrow" w:hAnsi="Arial Narrow" w:cs="Arial"/>
        </w:rPr>
        <w:tab/>
        <w:t>: Ketua Tim Asesor</w:t>
      </w:r>
    </w:p>
    <w:p w14:paraId="386FFBA5" w14:textId="77777777" w:rsidR="00A515B6" w:rsidRPr="00A906E8" w:rsidRDefault="00A515B6" w:rsidP="00A515B6">
      <w:pPr>
        <w:pStyle w:val="ListParagraph"/>
        <w:tabs>
          <w:tab w:val="left" w:pos="720"/>
        </w:tabs>
        <w:ind w:firstLine="360"/>
        <w:rPr>
          <w:rFonts w:ascii="Arial Narrow" w:hAnsi="Arial Narrow" w:cs="Arial"/>
        </w:rPr>
      </w:pPr>
    </w:p>
    <w:p w14:paraId="3B15C27B" w14:textId="72E1433C" w:rsidR="00A515B6" w:rsidRPr="00A906E8" w:rsidRDefault="00A515B6" w:rsidP="00AE2BB7">
      <w:pPr>
        <w:pStyle w:val="ListParagraph"/>
        <w:numPr>
          <w:ilvl w:val="0"/>
          <w:numId w:val="1"/>
        </w:numPr>
        <w:tabs>
          <w:tab w:val="left" w:pos="720"/>
        </w:tabs>
        <w:rPr>
          <w:rFonts w:ascii="Arial Narrow" w:hAnsi="Arial Narrow"/>
        </w:rPr>
      </w:pPr>
      <w:bookmarkStart w:id="0" w:name="OLE_LINK7"/>
      <w:bookmarkStart w:id="1" w:name="OLE_LINK8"/>
      <w:r w:rsidRPr="00A906E8">
        <w:rPr>
          <w:rFonts w:ascii="Arial Narrow" w:hAnsi="Arial Narrow" w:cs="Arial"/>
        </w:rPr>
        <w:t>Nama</w:t>
      </w:r>
      <w:r w:rsidRPr="00A906E8">
        <w:rPr>
          <w:rFonts w:ascii="Arial Narrow" w:hAnsi="Arial Narrow" w:cs="Arial"/>
        </w:rPr>
        <w:tab/>
      </w:r>
      <w:r w:rsidRPr="00A906E8">
        <w:rPr>
          <w:rFonts w:ascii="Arial Narrow" w:hAnsi="Arial Narrow" w:cs="Arial"/>
        </w:rPr>
        <w:tab/>
      </w:r>
      <w:r w:rsidRPr="00A906E8">
        <w:rPr>
          <w:rFonts w:ascii="Arial Narrow" w:hAnsi="Arial Narrow" w:cs="Arial"/>
        </w:rPr>
        <w:tab/>
        <w:t>:</w:t>
      </w:r>
      <w:r w:rsidR="000A137D">
        <w:rPr>
          <w:rFonts w:ascii="Arial Narrow" w:hAnsi="Arial Narrow" w:cs="Arial"/>
        </w:rPr>
        <w:t xml:space="preserve"> </w:t>
      </w:r>
      <w:r w:rsidR="000A137D">
        <w:rPr>
          <w:rFonts w:ascii="Arial Narrow" w:eastAsiaTheme="minorHAnsi" w:hAnsi="Arial Narrow"/>
        </w:rPr>
        <w:t>${nama_asesor2}</w:t>
      </w:r>
    </w:p>
    <w:p w14:paraId="4CD2C4D8" w14:textId="77777777" w:rsidR="00A515B6" w:rsidRPr="00A906E8" w:rsidRDefault="00A515B6" w:rsidP="00A515B6">
      <w:pPr>
        <w:pStyle w:val="ListParagraph"/>
        <w:tabs>
          <w:tab w:val="left" w:pos="720"/>
        </w:tabs>
        <w:ind w:left="1080"/>
        <w:rPr>
          <w:rFonts w:ascii="Arial Narrow" w:hAnsi="Arial Narrow" w:cs="Arial"/>
        </w:rPr>
      </w:pPr>
      <w:r w:rsidRPr="00A906E8">
        <w:rPr>
          <w:rFonts w:ascii="Arial Narrow" w:hAnsi="Arial Narrow" w:cs="Arial"/>
        </w:rPr>
        <w:t>Jabatan</w:t>
      </w:r>
      <w:r w:rsidRPr="00A906E8">
        <w:rPr>
          <w:rFonts w:ascii="Arial Narrow" w:hAnsi="Arial Narrow" w:cs="Arial"/>
        </w:rPr>
        <w:tab/>
      </w:r>
      <w:r w:rsidRPr="00A906E8">
        <w:rPr>
          <w:rFonts w:ascii="Arial Narrow" w:hAnsi="Arial Narrow" w:cs="Arial"/>
        </w:rPr>
        <w:tab/>
      </w:r>
      <w:r w:rsidRPr="00A906E8">
        <w:rPr>
          <w:rFonts w:ascii="Arial Narrow" w:hAnsi="Arial Narrow" w:cs="Arial"/>
        </w:rPr>
        <w:tab/>
        <w:t>: Anggota Tim Asesor</w:t>
      </w:r>
    </w:p>
    <w:bookmarkEnd w:id="0"/>
    <w:bookmarkEnd w:id="1"/>
    <w:p w14:paraId="4CD67C58" w14:textId="77777777" w:rsidR="00A515B6" w:rsidRPr="00A906E8" w:rsidRDefault="00A515B6" w:rsidP="00A515B6">
      <w:pPr>
        <w:pStyle w:val="ListParagraph"/>
        <w:tabs>
          <w:tab w:val="left" w:pos="720"/>
        </w:tabs>
        <w:ind w:left="1080"/>
        <w:rPr>
          <w:rFonts w:ascii="Arial Narrow" w:hAnsi="Arial Narrow" w:cs="Arial"/>
        </w:rPr>
      </w:pPr>
    </w:p>
    <w:p w14:paraId="5B6D08B2" w14:textId="2F3A5B62" w:rsidR="00A515B6" w:rsidRPr="00A906E8" w:rsidRDefault="00A515B6" w:rsidP="00A515B6">
      <w:pPr>
        <w:pStyle w:val="ListParagraph"/>
        <w:numPr>
          <w:ilvl w:val="0"/>
          <w:numId w:val="1"/>
        </w:numPr>
        <w:tabs>
          <w:tab w:val="left" w:pos="720"/>
        </w:tabs>
        <w:rPr>
          <w:rFonts w:ascii="Arial Narrow" w:eastAsiaTheme="minorHAnsi" w:hAnsi="Arial Narrow"/>
        </w:rPr>
      </w:pPr>
      <w:r w:rsidRPr="00A906E8">
        <w:rPr>
          <w:rFonts w:ascii="Arial Narrow" w:hAnsi="Arial Narrow" w:cs="Arial"/>
        </w:rPr>
        <w:t>Nama</w:t>
      </w:r>
      <w:r w:rsidRPr="00A906E8">
        <w:rPr>
          <w:rFonts w:ascii="Arial Narrow" w:hAnsi="Arial Narrow" w:cs="Arial"/>
        </w:rPr>
        <w:tab/>
      </w:r>
      <w:r w:rsidRPr="00A906E8">
        <w:rPr>
          <w:rFonts w:ascii="Arial Narrow" w:hAnsi="Arial Narrow" w:cs="Arial"/>
        </w:rPr>
        <w:tab/>
      </w:r>
      <w:r w:rsidRPr="00A906E8">
        <w:rPr>
          <w:rFonts w:ascii="Arial Narrow" w:hAnsi="Arial Narrow" w:cs="Arial"/>
        </w:rPr>
        <w:tab/>
        <w:t>:</w:t>
      </w:r>
      <w:r w:rsidRPr="00A906E8">
        <w:rPr>
          <w:rFonts w:ascii="Arial Narrow" w:eastAsiaTheme="minorHAnsi" w:hAnsi="Arial Narrow"/>
        </w:rPr>
        <w:t xml:space="preserve"> </w:t>
      </w:r>
      <w:r w:rsidR="000A137D">
        <w:rPr>
          <w:rFonts w:ascii="Arial Narrow" w:eastAsiaTheme="minorHAnsi" w:hAnsi="Arial Narrow"/>
        </w:rPr>
        <w:t>${nama_asesor3}</w:t>
      </w:r>
    </w:p>
    <w:p w14:paraId="00F36E82" w14:textId="77777777" w:rsidR="00A515B6" w:rsidRPr="00A906E8" w:rsidRDefault="00A515B6" w:rsidP="00A515B6">
      <w:pPr>
        <w:pStyle w:val="ListParagraph"/>
        <w:tabs>
          <w:tab w:val="left" w:pos="720"/>
        </w:tabs>
        <w:ind w:left="1080"/>
        <w:rPr>
          <w:rFonts w:ascii="Arial Narrow" w:hAnsi="Arial Narrow" w:cs="Arial"/>
        </w:rPr>
      </w:pPr>
      <w:r w:rsidRPr="00A906E8">
        <w:rPr>
          <w:rFonts w:ascii="Arial Narrow" w:hAnsi="Arial Narrow" w:cs="Arial"/>
        </w:rPr>
        <w:t>Jabatan</w:t>
      </w:r>
      <w:r w:rsidRPr="00A906E8">
        <w:rPr>
          <w:rFonts w:ascii="Arial Narrow" w:hAnsi="Arial Narrow" w:cs="Arial"/>
        </w:rPr>
        <w:tab/>
      </w:r>
      <w:r w:rsidRPr="00A906E8">
        <w:rPr>
          <w:rFonts w:ascii="Arial Narrow" w:hAnsi="Arial Narrow" w:cs="Arial"/>
        </w:rPr>
        <w:tab/>
      </w:r>
      <w:r w:rsidRPr="00A906E8">
        <w:rPr>
          <w:rFonts w:ascii="Arial Narrow" w:hAnsi="Arial Narrow" w:cs="Arial"/>
        </w:rPr>
        <w:tab/>
        <w:t>: Anggota Tim Asesor</w:t>
      </w:r>
    </w:p>
    <w:p w14:paraId="15E31C8A" w14:textId="77777777" w:rsidR="00A515B6" w:rsidRPr="00A906E8" w:rsidRDefault="00A515B6" w:rsidP="00A515B6">
      <w:pPr>
        <w:pStyle w:val="ListParagraph"/>
        <w:ind w:left="1080"/>
        <w:rPr>
          <w:rFonts w:ascii="Arial Narrow" w:hAnsi="Arial Narrow" w:cs="Arial"/>
        </w:rPr>
      </w:pPr>
    </w:p>
    <w:p w14:paraId="44CA8D29" w14:textId="77777777" w:rsidR="00A515B6" w:rsidRPr="00A906E8" w:rsidRDefault="00A515B6" w:rsidP="00AE2BB7">
      <w:pPr>
        <w:spacing w:after="120"/>
        <w:jc w:val="both"/>
        <w:rPr>
          <w:rFonts w:ascii="Arial Narrow" w:hAnsi="Arial Narrow" w:cs="Arial"/>
        </w:rPr>
      </w:pPr>
      <w:r w:rsidRPr="00A906E8">
        <w:rPr>
          <w:rFonts w:ascii="Arial Narrow" w:hAnsi="Arial Narrow" w:cs="Arial"/>
        </w:rPr>
        <w:t>Berdasarkan hasil visitasi dan verifikasi terhadap bahan/dokumen, Tim Asesor memberikan hasil rekomendasi untuk memenuhi persyaratan Akreditasi sebagaimana catatan terlampir.</w:t>
      </w:r>
    </w:p>
    <w:p w14:paraId="2996379F" w14:textId="77777777" w:rsidR="00A515B6" w:rsidRPr="00A906E8" w:rsidRDefault="00A515B6" w:rsidP="00A515B6">
      <w:pPr>
        <w:spacing w:after="0"/>
        <w:jc w:val="both"/>
        <w:rPr>
          <w:rFonts w:ascii="Arial Narrow" w:hAnsi="Arial Narrow" w:cs="Arial"/>
        </w:rPr>
      </w:pPr>
      <w:r w:rsidRPr="00A906E8">
        <w:rPr>
          <w:rFonts w:ascii="Arial Narrow" w:hAnsi="Arial Narrow" w:cs="Arial"/>
        </w:rPr>
        <w:t>Demikian, Berita Acara ini dibuat untuk dapat diketahui bersama:</w:t>
      </w:r>
    </w:p>
    <w:p w14:paraId="02E0A921" w14:textId="77777777" w:rsidR="00A515B6" w:rsidRPr="00A906E8" w:rsidRDefault="00A515B6" w:rsidP="00A515B6">
      <w:pPr>
        <w:spacing w:after="0"/>
        <w:jc w:val="both"/>
        <w:rPr>
          <w:rFonts w:ascii="Arial Narrow" w:hAnsi="Arial Narrow" w:cs="Arial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08"/>
        <w:gridCol w:w="4509"/>
      </w:tblGrid>
      <w:tr w:rsidR="00A515B6" w:rsidRPr="00A906E8" w14:paraId="4A189AFB" w14:textId="77777777" w:rsidTr="00884692">
        <w:tc>
          <w:tcPr>
            <w:tcW w:w="4508" w:type="dxa"/>
          </w:tcPr>
          <w:p w14:paraId="7FC50CB5" w14:textId="77777777" w:rsidR="00A515B6" w:rsidRPr="00A906E8" w:rsidRDefault="00A515B6" w:rsidP="00884692">
            <w:pPr>
              <w:spacing w:after="0"/>
              <w:jc w:val="center"/>
              <w:rPr>
                <w:rFonts w:ascii="Arial Narrow" w:hAnsi="Arial Narrow" w:cs="Arial"/>
              </w:rPr>
            </w:pPr>
          </w:p>
          <w:p w14:paraId="45858506" w14:textId="77777777" w:rsidR="00A515B6" w:rsidRPr="00A906E8" w:rsidRDefault="00A515B6" w:rsidP="00884692">
            <w:pPr>
              <w:spacing w:after="0"/>
              <w:jc w:val="center"/>
              <w:rPr>
                <w:rFonts w:ascii="Arial Narrow" w:hAnsi="Arial Narrow" w:cs="Arial"/>
              </w:rPr>
            </w:pPr>
            <w:r w:rsidRPr="00A906E8">
              <w:rPr>
                <w:rFonts w:ascii="Arial Narrow" w:hAnsi="Arial Narrow" w:cs="Arial"/>
              </w:rPr>
              <w:t>Ketua Tim Asesor</w:t>
            </w:r>
          </w:p>
          <w:p w14:paraId="2E4D1F1B" w14:textId="77777777" w:rsidR="00A515B6" w:rsidRPr="00A906E8" w:rsidRDefault="00A515B6" w:rsidP="00884692">
            <w:pPr>
              <w:spacing w:after="0"/>
              <w:jc w:val="both"/>
              <w:rPr>
                <w:rFonts w:ascii="Arial Narrow" w:hAnsi="Arial Narrow" w:cs="Arial"/>
              </w:rPr>
            </w:pPr>
          </w:p>
          <w:p w14:paraId="5FAF262C" w14:textId="77777777" w:rsidR="00A515B6" w:rsidRPr="00A906E8" w:rsidRDefault="00A515B6" w:rsidP="00884692">
            <w:pPr>
              <w:spacing w:after="0"/>
              <w:jc w:val="both"/>
              <w:rPr>
                <w:rFonts w:ascii="Arial Narrow" w:hAnsi="Arial Narrow" w:cs="Arial"/>
              </w:rPr>
            </w:pPr>
          </w:p>
          <w:p w14:paraId="5D585E3E" w14:textId="77777777" w:rsidR="00A515B6" w:rsidRPr="00A906E8" w:rsidRDefault="00A515B6" w:rsidP="00884692">
            <w:pPr>
              <w:spacing w:after="0"/>
              <w:jc w:val="both"/>
              <w:rPr>
                <w:rFonts w:ascii="Arial Narrow" w:hAnsi="Arial Narrow" w:cs="Arial"/>
              </w:rPr>
            </w:pPr>
          </w:p>
          <w:p w14:paraId="22245ED2" w14:textId="77777777" w:rsidR="00A515B6" w:rsidRPr="00A906E8" w:rsidRDefault="00A515B6" w:rsidP="00884692">
            <w:pPr>
              <w:spacing w:after="0"/>
              <w:jc w:val="both"/>
              <w:rPr>
                <w:rFonts w:ascii="Arial Narrow" w:hAnsi="Arial Narrow" w:cs="Arial"/>
              </w:rPr>
            </w:pPr>
          </w:p>
          <w:p w14:paraId="68566026" w14:textId="77777777" w:rsidR="00A515B6" w:rsidRPr="00A906E8" w:rsidRDefault="00A515B6" w:rsidP="00884692">
            <w:pPr>
              <w:spacing w:after="0"/>
              <w:jc w:val="both"/>
              <w:rPr>
                <w:rFonts w:ascii="Arial Narrow" w:hAnsi="Arial Narrow" w:cs="Arial"/>
              </w:rPr>
            </w:pPr>
          </w:p>
          <w:p w14:paraId="54B3850B" w14:textId="51787C08" w:rsidR="00A515B6" w:rsidRPr="00A906E8" w:rsidRDefault="00064A2E" w:rsidP="00064A2E">
            <w:pPr>
              <w:spacing w:after="0"/>
              <w:jc w:val="center"/>
              <w:rPr>
                <w:rFonts w:ascii="Arial Narrow" w:hAnsi="Arial Narrow" w:cs="Arial"/>
              </w:rPr>
            </w:pPr>
            <w:r>
              <w:rPr>
                <w:rFonts w:ascii="Arial Narrow" w:eastAsiaTheme="minorHAnsi" w:hAnsi="Arial Narrow"/>
              </w:rPr>
              <w:t>${nama_asesor1}</w:t>
            </w:r>
          </w:p>
          <w:p w14:paraId="0603DEC7" w14:textId="53FD3B3A" w:rsidR="00A515B6" w:rsidRPr="00A906E8" w:rsidRDefault="00A515B6" w:rsidP="00AE2BB7">
            <w:pPr>
              <w:spacing w:after="0"/>
              <w:jc w:val="center"/>
              <w:rPr>
                <w:rFonts w:ascii="Arial Narrow" w:hAnsi="Arial Narrow" w:cs="Arial"/>
              </w:rPr>
            </w:pPr>
          </w:p>
        </w:tc>
        <w:tc>
          <w:tcPr>
            <w:tcW w:w="4509" w:type="dxa"/>
          </w:tcPr>
          <w:p w14:paraId="5D861B5C" w14:textId="37628ED7" w:rsidR="00A515B6" w:rsidRPr="00A906E8" w:rsidRDefault="00A515B6" w:rsidP="000A137D">
            <w:pPr>
              <w:spacing w:after="0"/>
              <w:jc w:val="center"/>
              <w:rPr>
                <w:rFonts w:ascii="Arial Narrow" w:hAnsi="Arial Narrow" w:cs="Arial"/>
              </w:rPr>
            </w:pPr>
            <w:r w:rsidRPr="00A906E8">
              <w:rPr>
                <w:rFonts w:ascii="Arial Narrow" w:hAnsi="Arial Narrow" w:cs="Arial"/>
              </w:rPr>
              <w:t>Jakarta,</w:t>
            </w:r>
            <w:r w:rsidRPr="000A137D">
              <w:rPr>
                <w:rFonts w:ascii="Arial Narrow" w:hAnsi="Arial Narrow" w:cs="Arial"/>
              </w:rPr>
              <w:t xml:space="preserve"> </w:t>
            </w:r>
            <w:r w:rsidR="000A137D" w:rsidRPr="000A137D">
              <w:rPr>
                <w:rFonts w:ascii="Arial Narrow" w:hAnsi="Arial Narrow" w:cs="Arial"/>
              </w:rPr>
              <w:t>${tanggal}</w:t>
            </w:r>
          </w:p>
          <w:p w14:paraId="7CD4728F" w14:textId="2C000F3B" w:rsidR="00A515B6" w:rsidRPr="000A137D" w:rsidRDefault="000A137D" w:rsidP="000A137D">
            <w:pPr>
              <w:spacing w:after="0"/>
              <w:jc w:val="center"/>
              <w:rPr>
                <w:rFonts w:ascii="Arial Narrow" w:hAnsi="Arial Narrow" w:cs="Arial"/>
              </w:rPr>
            </w:pPr>
            <w:r w:rsidRPr="000A137D">
              <w:rPr>
                <w:rFonts w:ascii="Arial Narrow" w:hAnsi="Arial Narrow" w:cs="Arial"/>
              </w:rPr>
              <w:t>${jabatan_kepala}</w:t>
            </w:r>
          </w:p>
          <w:p w14:paraId="7D3BC57E" w14:textId="77777777" w:rsidR="00A515B6" w:rsidRPr="00A906E8" w:rsidRDefault="00A515B6" w:rsidP="000A137D">
            <w:pPr>
              <w:spacing w:after="0"/>
              <w:jc w:val="center"/>
              <w:rPr>
                <w:rFonts w:ascii="Arial Narrow" w:hAnsi="Arial Narrow" w:cs="Arial"/>
              </w:rPr>
            </w:pPr>
          </w:p>
          <w:p w14:paraId="79146230" w14:textId="77777777" w:rsidR="00A515B6" w:rsidRPr="00A906E8" w:rsidRDefault="00A515B6" w:rsidP="000A137D">
            <w:pPr>
              <w:spacing w:after="0"/>
              <w:jc w:val="center"/>
              <w:rPr>
                <w:rFonts w:ascii="Arial Narrow" w:hAnsi="Arial Narrow" w:cs="Arial"/>
              </w:rPr>
            </w:pPr>
          </w:p>
          <w:p w14:paraId="1E07CF8A" w14:textId="77777777" w:rsidR="00A515B6" w:rsidRPr="00A906E8" w:rsidRDefault="00A515B6" w:rsidP="000A137D">
            <w:pPr>
              <w:spacing w:after="0"/>
              <w:jc w:val="center"/>
              <w:rPr>
                <w:rFonts w:ascii="Arial Narrow" w:hAnsi="Arial Narrow" w:cs="Arial"/>
              </w:rPr>
            </w:pPr>
          </w:p>
          <w:p w14:paraId="2CB19D9A" w14:textId="77777777" w:rsidR="00A515B6" w:rsidRPr="00A906E8" w:rsidRDefault="00A515B6" w:rsidP="000A137D">
            <w:pPr>
              <w:spacing w:after="0"/>
              <w:jc w:val="center"/>
              <w:rPr>
                <w:rFonts w:ascii="Arial Narrow" w:hAnsi="Arial Narrow" w:cs="Arial"/>
              </w:rPr>
            </w:pPr>
          </w:p>
          <w:p w14:paraId="34F7E6D3" w14:textId="77777777" w:rsidR="00A515B6" w:rsidRPr="00A906E8" w:rsidRDefault="00A515B6" w:rsidP="000A137D">
            <w:pPr>
              <w:spacing w:after="0"/>
              <w:jc w:val="center"/>
              <w:rPr>
                <w:rFonts w:ascii="Arial Narrow" w:hAnsi="Arial Narrow" w:cs="Arial"/>
              </w:rPr>
            </w:pPr>
          </w:p>
          <w:p w14:paraId="255F0A3D" w14:textId="1C8F13D7" w:rsidR="00A515B6" w:rsidRPr="00A906E8" w:rsidRDefault="00D170BE" w:rsidP="000A137D">
            <w:pPr>
              <w:spacing w:after="0"/>
              <w:jc w:val="center"/>
              <w:rPr>
                <w:rFonts w:ascii="Arial Narrow" w:hAnsi="Arial Narrow" w:cs="Arial"/>
              </w:rPr>
            </w:pPr>
            <w:r>
              <w:rPr>
                <w:rFonts w:ascii="Arial Narrow" w:eastAsiaTheme="minorHAnsi" w:hAnsi="Arial Narrow"/>
              </w:rPr>
              <w:t>${nama_</w:t>
            </w:r>
            <w:r>
              <w:rPr>
                <w:rFonts w:ascii="Arial Narrow" w:eastAsiaTheme="minorHAnsi" w:hAnsi="Arial Narrow"/>
              </w:rPr>
              <w:t>kepala</w:t>
            </w:r>
            <w:r>
              <w:rPr>
                <w:rFonts w:ascii="Arial Narrow" w:eastAsiaTheme="minorHAnsi" w:hAnsi="Arial Narrow"/>
              </w:rPr>
              <w:t>}</w:t>
            </w:r>
          </w:p>
        </w:tc>
      </w:tr>
    </w:tbl>
    <w:p w14:paraId="2CFE5A57" w14:textId="77777777" w:rsidR="00A515B6" w:rsidRPr="00A906E8" w:rsidRDefault="00A515B6" w:rsidP="00A515B6">
      <w:pPr>
        <w:spacing w:after="0"/>
        <w:jc w:val="both"/>
        <w:rPr>
          <w:rFonts w:ascii="Arial Narrow" w:hAnsi="Arial Narrow" w:cs="Arial"/>
        </w:rPr>
      </w:pPr>
    </w:p>
    <w:p w14:paraId="34DC7633" w14:textId="77777777" w:rsidR="00A515B6" w:rsidRPr="00A906E8" w:rsidRDefault="00A515B6" w:rsidP="00A515B6">
      <w:pPr>
        <w:pStyle w:val="ListParagraph"/>
        <w:spacing w:after="0" w:line="240" w:lineRule="auto"/>
        <w:jc w:val="center"/>
        <w:rPr>
          <w:rFonts w:ascii="Arial Narrow" w:hAnsi="Arial Narrow" w:cs="Arial"/>
        </w:rPr>
      </w:pPr>
      <w:r w:rsidRPr="00A906E8">
        <w:rPr>
          <w:rFonts w:ascii="Arial Narrow" w:hAnsi="Arial Narrow" w:cs="Arial"/>
        </w:rPr>
        <w:t>Anggota :</w:t>
      </w:r>
    </w:p>
    <w:p w14:paraId="08AF5E05" w14:textId="77777777" w:rsidR="00A515B6" w:rsidRPr="00A906E8" w:rsidRDefault="00A515B6" w:rsidP="00A515B6">
      <w:pPr>
        <w:rPr>
          <w:rFonts w:ascii="Arial Narrow" w:eastAsia="Arial Narrow" w:hAnsi="Arial Narrow" w:cs="Arial Narrow"/>
        </w:rPr>
      </w:pPr>
    </w:p>
    <w:p w14:paraId="4AB690FA" w14:textId="0217707C" w:rsidR="00A515B6" w:rsidRPr="000A137D" w:rsidRDefault="000A137D" w:rsidP="00AE2A34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rPr>
          <w:rFonts w:ascii="Arial Narrow" w:hAnsi="Arial Narrow"/>
        </w:rPr>
      </w:pPr>
      <w:r w:rsidRPr="000A137D">
        <w:rPr>
          <w:rFonts w:ascii="Arial Narrow" w:hAnsi="Arial Narrow"/>
        </w:rPr>
        <w:t>${nama_asesor2}</w:t>
      </w:r>
      <w:r w:rsidR="00A515B6" w:rsidRPr="000A137D">
        <w:rPr>
          <w:rFonts w:ascii="Arial Narrow" w:hAnsi="Arial Narrow"/>
        </w:rPr>
        <w:tab/>
      </w:r>
      <w:r w:rsidR="00A515B6" w:rsidRPr="000A137D">
        <w:rPr>
          <w:rFonts w:ascii="Arial Narrow" w:eastAsia="Arial Narrow" w:hAnsi="Arial Narrow" w:cs="Arial Narrow"/>
        </w:rPr>
        <w:t xml:space="preserve"> </w:t>
      </w:r>
      <w:r w:rsidR="00A515B6" w:rsidRPr="000A137D">
        <w:rPr>
          <w:rFonts w:ascii="Arial Narrow" w:eastAsia="Arial Narrow" w:hAnsi="Arial Narrow" w:cs="Arial Narrow"/>
        </w:rPr>
        <w:tab/>
      </w:r>
      <w:r w:rsidR="00A515B6" w:rsidRPr="000A137D">
        <w:rPr>
          <w:rFonts w:ascii="Arial Narrow" w:eastAsia="Arial Narrow" w:hAnsi="Arial Narrow" w:cs="Arial Narrow"/>
        </w:rPr>
        <w:tab/>
      </w:r>
      <w:r w:rsidR="00A515B6" w:rsidRPr="000A137D">
        <w:rPr>
          <w:rFonts w:ascii="Arial Narrow" w:eastAsia="Arial Narrow" w:hAnsi="Arial Narrow" w:cs="Arial Narrow"/>
        </w:rPr>
        <w:tab/>
        <w:t>(</w:t>
      </w:r>
      <w:r w:rsidR="00A515B6" w:rsidRPr="000A137D">
        <w:rPr>
          <w:rFonts w:ascii="Arial Narrow" w:eastAsia="Arial Narrow" w:hAnsi="Arial Narrow" w:cs="Arial Narrow"/>
        </w:rPr>
        <w:tab/>
        <w:t xml:space="preserve">                                      )</w:t>
      </w:r>
    </w:p>
    <w:p w14:paraId="58E49246" w14:textId="77777777" w:rsidR="00A515B6" w:rsidRPr="000A137D" w:rsidRDefault="00A515B6" w:rsidP="00A515B6">
      <w:pPr>
        <w:pBdr>
          <w:top w:val="nil"/>
          <w:left w:val="nil"/>
          <w:bottom w:val="nil"/>
          <w:right w:val="nil"/>
          <w:between w:val="nil"/>
        </w:pBdr>
        <w:ind w:left="1080"/>
        <w:rPr>
          <w:rFonts w:ascii="Arial Narrow" w:eastAsia="Arial Narrow" w:hAnsi="Arial Narrow" w:cs="Arial Narrow"/>
        </w:rPr>
      </w:pPr>
    </w:p>
    <w:p w14:paraId="0CED5ABC" w14:textId="3792A5E0" w:rsidR="00350804" w:rsidRPr="00A906E8" w:rsidRDefault="000A137D" w:rsidP="00AE2A34">
      <w:pPr>
        <w:pStyle w:val="ListParagraph"/>
        <w:numPr>
          <w:ilvl w:val="0"/>
          <w:numId w:val="10"/>
        </w:numPr>
        <w:spacing w:after="0" w:line="240" w:lineRule="auto"/>
        <w:rPr>
          <w:rFonts w:ascii="Arial Narrow" w:hAnsi="Arial Narrow"/>
          <w:b/>
        </w:rPr>
      </w:pPr>
      <w:r w:rsidRPr="000A137D">
        <w:rPr>
          <w:rFonts w:ascii="Arial Narrow" w:hAnsi="Arial Narrow"/>
        </w:rPr>
        <w:t>${nama_asesor3}</w:t>
      </w:r>
      <w:r w:rsidR="00A515B6" w:rsidRPr="00A906E8">
        <w:rPr>
          <w:rFonts w:ascii="Arial Narrow" w:eastAsia="Arial Narrow" w:hAnsi="Arial Narrow" w:cs="Arial Narrow"/>
        </w:rPr>
        <w:tab/>
      </w:r>
      <w:r w:rsidR="00A515B6" w:rsidRPr="00A906E8">
        <w:rPr>
          <w:rFonts w:ascii="Arial Narrow" w:eastAsia="Arial Narrow" w:hAnsi="Arial Narrow" w:cs="Arial Narrow"/>
        </w:rPr>
        <w:tab/>
        <w:t xml:space="preserve"> </w:t>
      </w:r>
      <w:r w:rsidR="00A515B6" w:rsidRPr="00A906E8">
        <w:rPr>
          <w:rFonts w:ascii="Arial Narrow" w:eastAsia="Arial Narrow" w:hAnsi="Arial Narrow" w:cs="Arial Narrow"/>
        </w:rPr>
        <w:tab/>
      </w:r>
      <w:r w:rsidR="00A515B6" w:rsidRPr="00A906E8">
        <w:rPr>
          <w:rFonts w:ascii="Arial Narrow" w:eastAsia="Arial Narrow" w:hAnsi="Arial Narrow" w:cs="Arial Narrow"/>
        </w:rPr>
        <w:tab/>
        <w:t>(</w:t>
      </w:r>
      <w:r w:rsidR="00A515B6" w:rsidRPr="00A906E8">
        <w:rPr>
          <w:rFonts w:ascii="Arial Narrow" w:eastAsia="Arial Narrow" w:hAnsi="Arial Narrow" w:cs="Arial Narrow"/>
        </w:rPr>
        <w:tab/>
      </w:r>
      <w:r w:rsidR="00A515B6" w:rsidRPr="00A906E8">
        <w:rPr>
          <w:rFonts w:ascii="Arial Narrow" w:eastAsia="Arial Narrow" w:hAnsi="Arial Narrow" w:cs="Arial Narrow"/>
        </w:rPr>
        <w:tab/>
      </w:r>
      <w:r w:rsidR="00A515B6" w:rsidRPr="00A906E8">
        <w:rPr>
          <w:rFonts w:ascii="Arial Narrow" w:eastAsia="Arial Narrow" w:hAnsi="Arial Narrow" w:cs="Arial Narrow"/>
        </w:rPr>
        <w:tab/>
        <w:t xml:space="preserve">         </w:t>
      </w:r>
      <w:bookmarkStart w:id="2" w:name="_heading=h.gjdgxs" w:colFirst="0" w:colLast="0"/>
      <w:bookmarkEnd w:id="2"/>
      <w:r w:rsidR="00A515B6" w:rsidRPr="00A906E8">
        <w:rPr>
          <w:rFonts w:ascii="Arial Narrow" w:eastAsia="Arial Narrow" w:hAnsi="Arial Narrow" w:cs="Arial Narrow"/>
        </w:rPr>
        <w:t>)</w:t>
      </w:r>
      <w:r w:rsidR="00350804" w:rsidRPr="00A906E8">
        <w:rPr>
          <w:rFonts w:ascii="Arial Narrow" w:hAnsi="Arial Narrow"/>
          <w:b/>
        </w:rPr>
        <w:br w:type="page"/>
      </w:r>
    </w:p>
    <w:p w14:paraId="2B6E80CA" w14:textId="7F2444B4" w:rsidR="005C1059" w:rsidRPr="00A906E8" w:rsidRDefault="005C1059" w:rsidP="005C1059">
      <w:pPr>
        <w:spacing w:after="0" w:line="240" w:lineRule="auto"/>
        <w:jc w:val="right"/>
        <w:rPr>
          <w:rFonts w:ascii="Arial Narrow" w:hAnsi="Arial Narrow"/>
          <w:b/>
          <w:lang w:val="en-ID"/>
        </w:rPr>
      </w:pPr>
      <w:r w:rsidRPr="00A906E8">
        <w:rPr>
          <w:rFonts w:ascii="Arial Narrow" w:hAnsi="Arial Narrow"/>
          <w:b/>
        </w:rPr>
        <w:lastRenderedPageBreak/>
        <w:t>LAMPIRAN</w:t>
      </w:r>
      <w:r w:rsidR="00BA41DA" w:rsidRPr="00A906E8">
        <w:rPr>
          <w:rFonts w:ascii="Arial Narrow" w:hAnsi="Arial Narrow"/>
          <w:b/>
          <w:lang w:val="en-ID"/>
        </w:rPr>
        <w:t xml:space="preserve"> I</w:t>
      </w:r>
    </w:p>
    <w:p w14:paraId="494F93D5" w14:textId="77777777" w:rsidR="005C1059" w:rsidRPr="00A906E8" w:rsidRDefault="005C1059" w:rsidP="005C1059">
      <w:pPr>
        <w:spacing w:after="0" w:line="240" w:lineRule="auto"/>
        <w:jc w:val="right"/>
        <w:rPr>
          <w:rFonts w:ascii="Arial Narrow" w:hAnsi="Arial Narrow"/>
          <w:b/>
        </w:rPr>
      </w:pPr>
    </w:p>
    <w:p w14:paraId="5EC391E1" w14:textId="77777777" w:rsidR="00BA41DA" w:rsidRPr="009505F2" w:rsidRDefault="00BA41DA" w:rsidP="00BA41DA">
      <w:pPr>
        <w:pStyle w:val="NormalWeb"/>
        <w:spacing w:before="0" w:beforeAutospacing="0" w:after="200" w:afterAutospacing="0"/>
        <w:jc w:val="center"/>
        <w:rPr>
          <w:rFonts w:ascii="Arial Narrow" w:hAnsi="Arial Narrow"/>
          <w:sz w:val="22"/>
          <w:szCs w:val="22"/>
        </w:rPr>
      </w:pPr>
      <w:r w:rsidRPr="009505F2">
        <w:rPr>
          <w:rFonts w:ascii="Arial Narrow" w:hAnsi="Arial Narrow"/>
          <w:b/>
          <w:bCs/>
          <w:sz w:val="22"/>
          <w:szCs w:val="22"/>
        </w:rPr>
        <w:t>Rekomendasi Hasil Visitasi</w:t>
      </w:r>
    </w:p>
    <w:p w14:paraId="0FC03C08" w14:textId="4A49FABE" w:rsidR="00BA41DA" w:rsidRPr="009505F2" w:rsidRDefault="00BA41DA" w:rsidP="00BA41DA">
      <w:pPr>
        <w:pStyle w:val="NormalWeb"/>
        <w:spacing w:before="0" w:beforeAutospacing="0" w:after="200" w:afterAutospacing="0"/>
        <w:jc w:val="center"/>
        <w:rPr>
          <w:rFonts w:ascii="Arial Narrow" w:hAnsi="Arial Narrow"/>
          <w:sz w:val="22"/>
          <w:szCs w:val="22"/>
        </w:rPr>
      </w:pPr>
      <w:r w:rsidRPr="009505F2">
        <w:rPr>
          <w:rFonts w:ascii="Arial Narrow" w:hAnsi="Arial Narrow"/>
          <w:b/>
          <w:bCs/>
          <w:sz w:val="22"/>
          <w:szCs w:val="22"/>
        </w:rPr>
        <w:t xml:space="preserve">Berdasarkan Observasi dan Wawancara dengan Pengelola dan Penyelenggara Akreditasi, </w:t>
      </w:r>
      <w:r w:rsidR="00010A00" w:rsidRPr="009505F2">
        <w:rPr>
          <w:rFonts w:ascii="Arial Narrow" w:hAnsi="Arial Narrow"/>
          <w:b/>
          <w:bCs/>
          <w:sz w:val="22"/>
          <w:szCs w:val="22"/>
        </w:rPr>
        <w:t>Widyaiswara, Alumni</w:t>
      </w:r>
      <w:r w:rsidRPr="009505F2">
        <w:rPr>
          <w:rFonts w:ascii="Arial Narrow" w:hAnsi="Arial Narrow"/>
          <w:b/>
          <w:bCs/>
          <w:sz w:val="22"/>
          <w:szCs w:val="22"/>
        </w:rPr>
        <w:t xml:space="preserve">, </w:t>
      </w:r>
      <w:r w:rsidR="00010A00" w:rsidRPr="009505F2">
        <w:rPr>
          <w:rFonts w:ascii="Arial Narrow" w:hAnsi="Arial Narrow"/>
          <w:b/>
          <w:bCs/>
          <w:sz w:val="22"/>
          <w:szCs w:val="22"/>
        </w:rPr>
        <w:t xml:space="preserve">dan </w:t>
      </w:r>
      <w:r w:rsidRPr="009505F2">
        <w:rPr>
          <w:rFonts w:ascii="Arial Narrow" w:hAnsi="Arial Narrow"/>
          <w:b/>
          <w:bCs/>
          <w:sz w:val="22"/>
          <w:szCs w:val="22"/>
        </w:rPr>
        <w:t>Tim Penjamin Mutu</w:t>
      </w:r>
    </w:p>
    <w:p w14:paraId="3DDEB49B" w14:textId="1C52BD2B" w:rsidR="00BA41DA" w:rsidRPr="006839AC" w:rsidRDefault="00BA41DA" w:rsidP="006839AC">
      <w:pPr>
        <w:pStyle w:val="NormalWeb"/>
        <w:spacing w:before="0" w:beforeAutospacing="0" w:after="200" w:afterAutospacing="0"/>
        <w:jc w:val="both"/>
        <w:rPr>
          <w:rFonts w:ascii="Arial Narrow" w:hAnsi="Arial Narrow"/>
          <w:sz w:val="22"/>
          <w:szCs w:val="22"/>
        </w:rPr>
      </w:pPr>
      <w:r w:rsidRPr="00A906E8">
        <w:rPr>
          <w:rFonts w:ascii="Arial Narrow" w:hAnsi="Arial Narrow"/>
          <w:sz w:val="22"/>
          <w:szCs w:val="22"/>
        </w:rPr>
        <w:t xml:space="preserve">Dalam rangka perbaikan </w:t>
      </w:r>
      <w:r w:rsidRPr="00B51A7D">
        <w:rPr>
          <w:rFonts w:ascii="Arial Narrow" w:hAnsi="Arial Narrow"/>
          <w:sz w:val="22"/>
          <w:szCs w:val="22"/>
        </w:rPr>
        <w:t xml:space="preserve">data </w:t>
      </w:r>
      <w:r w:rsidR="004C58EF" w:rsidRPr="00A906E8">
        <w:rPr>
          <w:rFonts w:ascii="Arial Narrow" w:hAnsi="Arial Narrow" w:cs="Arial"/>
          <w:sz w:val="22"/>
          <w:szCs w:val="22"/>
        </w:rPr>
        <w:t xml:space="preserve">Akreditasi Lembaga Penyelenggara Pelatihan </w:t>
      </w:r>
      <w:r w:rsidR="00C96EE1">
        <w:rPr>
          <w:rFonts w:ascii="Arial Narrow" w:hAnsi="Arial Narrow" w:cs="Arial"/>
          <w:sz w:val="22"/>
          <w:szCs w:val="22"/>
        </w:rPr>
        <w:t>d</w:t>
      </w:r>
      <w:r w:rsidR="004C58EF" w:rsidRPr="00A906E8">
        <w:rPr>
          <w:rFonts w:ascii="Arial Narrow" w:hAnsi="Arial Narrow" w:cs="Arial"/>
          <w:sz w:val="22"/>
          <w:szCs w:val="22"/>
        </w:rPr>
        <w:t xml:space="preserve">i Bidang </w:t>
      </w:r>
      <w:r w:rsidR="00C96EE1" w:rsidRPr="00C96EE1">
        <w:rPr>
          <w:rFonts w:ascii="Arial Narrow" w:hAnsi="Arial Narrow" w:cs="Arial"/>
          <w:sz w:val="22"/>
          <w:szCs w:val="22"/>
        </w:rPr>
        <w:t>$</w:t>
      </w:r>
      <w:r w:rsidR="009D065B">
        <w:rPr>
          <w:rFonts w:ascii="Arial Narrow" w:hAnsi="Arial Narrow" w:cs="Arial"/>
          <w:sz w:val="22"/>
          <w:szCs w:val="22"/>
        </w:rPr>
        <w:t>{</w:t>
      </w:r>
      <w:r w:rsidR="00C96EE1" w:rsidRPr="00C96EE1">
        <w:rPr>
          <w:rFonts w:ascii="Arial Narrow" w:hAnsi="Arial Narrow" w:cs="Arial"/>
          <w:sz w:val="22"/>
          <w:szCs w:val="22"/>
        </w:rPr>
        <w:t>jenis_pengajuan</w:t>
      </w:r>
      <w:r w:rsidR="009D065B">
        <w:rPr>
          <w:rFonts w:ascii="Arial Narrow" w:hAnsi="Arial Narrow" w:cs="Arial"/>
          <w:sz w:val="22"/>
          <w:szCs w:val="22"/>
        </w:rPr>
        <w:t>}</w:t>
      </w:r>
      <w:r w:rsidRPr="00B51A7D">
        <w:rPr>
          <w:rFonts w:ascii="Arial Narrow" w:hAnsi="Arial Narrow" w:cs="Arial"/>
          <w:sz w:val="22"/>
          <w:szCs w:val="22"/>
        </w:rPr>
        <w:t xml:space="preserve"> </w:t>
      </w:r>
      <w:r w:rsidRPr="00A906E8">
        <w:rPr>
          <w:rFonts w:ascii="Arial Narrow" w:hAnsi="Arial Narrow" w:cs="Arial"/>
          <w:sz w:val="22"/>
          <w:szCs w:val="22"/>
        </w:rPr>
        <w:t xml:space="preserve">di </w:t>
      </w:r>
      <w:r w:rsidR="000A137D" w:rsidRPr="000A137D">
        <w:rPr>
          <w:rFonts w:ascii="Arial Narrow" w:hAnsi="Arial Narrow" w:cs="Arial"/>
          <w:sz w:val="22"/>
          <w:szCs w:val="22"/>
        </w:rPr>
        <w:t>${nama_lemdik}</w:t>
      </w:r>
      <w:r w:rsidRPr="00A906E8">
        <w:rPr>
          <w:rFonts w:ascii="Arial Narrow" w:hAnsi="Arial Narrow"/>
          <w:sz w:val="22"/>
          <w:szCs w:val="22"/>
        </w:rPr>
        <w:t>, maka disimpulkan beberapa catatan sebagai berikut:</w:t>
      </w:r>
    </w:p>
    <w:tbl>
      <w:tblPr>
        <w:tblW w:w="9347" w:type="dxa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54"/>
        <w:gridCol w:w="1583"/>
        <w:gridCol w:w="3095"/>
        <w:gridCol w:w="3115"/>
      </w:tblGrid>
      <w:tr w:rsidR="00925AFC" w:rsidRPr="00A906E8" w14:paraId="2BEFFC41" w14:textId="77777777" w:rsidTr="00B51A7D">
        <w:trPr>
          <w:trHeight w:val="524"/>
          <w:tblHeader/>
          <w:jc w:val="center"/>
        </w:trPr>
        <w:tc>
          <w:tcPr>
            <w:tcW w:w="15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3C36B43" w14:textId="77777777" w:rsidR="00BA41DA" w:rsidRPr="00A906E8" w:rsidRDefault="00BA41DA" w:rsidP="00BA41DA">
            <w:pPr>
              <w:spacing w:before="120" w:after="120" w:line="240" w:lineRule="auto"/>
              <w:jc w:val="center"/>
              <w:rPr>
                <w:rFonts w:ascii="Arial Narrow" w:eastAsia="Times New Roman" w:hAnsi="Arial Narrow"/>
                <w:b/>
                <w:bCs/>
                <w:lang w:eastAsia="id-ID"/>
              </w:rPr>
            </w:pPr>
            <w:r w:rsidRPr="00A906E8">
              <w:rPr>
                <w:rFonts w:ascii="Arial Narrow" w:eastAsia="Times New Roman" w:hAnsi="Arial Narrow"/>
                <w:b/>
                <w:bCs/>
                <w:lang w:eastAsia="id-ID"/>
              </w:rPr>
              <w:t>UNSUR</w:t>
            </w:r>
          </w:p>
        </w:tc>
        <w:tc>
          <w:tcPr>
            <w:tcW w:w="15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AF6B1B9" w14:textId="77777777" w:rsidR="00BA41DA" w:rsidRPr="00A906E8" w:rsidRDefault="00BA41DA" w:rsidP="00BA41DA">
            <w:pPr>
              <w:spacing w:before="120" w:after="120" w:line="240" w:lineRule="auto"/>
              <w:jc w:val="center"/>
              <w:rPr>
                <w:rFonts w:ascii="Arial Narrow" w:eastAsia="Times New Roman" w:hAnsi="Arial Narrow"/>
                <w:b/>
                <w:bCs/>
                <w:lang w:eastAsia="id-ID"/>
              </w:rPr>
            </w:pPr>
            <w:r w:rsidRPr="00A906E8">
              <w:rPr>
                <w:rFonts w:ascii="Arial Narrow" w:eastAsia="Times New Roman" w:hAnsi="Arial Narrow"/>
                <w:b/>
                <w:bCs/>
                <w:lang w:eastAsia="id-ID"/>
              </w:rPr>
              <w:t>SUB-UNSUR</w:t>
            </w:r>
          </w:p>
        </w:tc>
        <w:tc>
          <w:tcPr>
            <w:tcW w:w="30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50CCB85" w14:textId="77777777" w:rsidR="00BA41DA" w:rsidRPr="00A906E8" w:rsidRDefault="00BA41DA" w:rsidP="00BA41DA">
            <w:pPr>
              <w:spacing w:before="120" w:after="120" w:line="240" w:lineRule="auto"/>
              <w:jc w:val="center"/>
              <w:rPr>
                <w:rFonts w:ascii="Arial Narrow" w:eastAsia="Times New Roman" w:hAnsi="Arial Narrow"/>
                <w:b/>
                <w:bCs/>
                <w:lang w:eastAsia="id-ID"/>
              </w:rPr>
            </w:pPr>
            <w:r w:rsidRPr="00A906E8">
              <w:rPr>
                <w:rFonts w:ascii="Arial Narrow" w:eastAsia="Times New Roman" w:hAnsi="Arial Narrow"/>
                <w:b/>
                <w:bCs/>
                <w:lang w:eastAsia="id-ID"/>
              </w:rPr>
              <w:t>CATATAN</w:t>
            </w:r>
          </w:p>
        </w:tc>
        <w:tc>
          <w:tcPr>
            <w:tcW w:w="31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6E86177" w14:textId="77777777" w:rsidR="00BA41DA" w:rsidRPr="00A906E8" w:rsidRDefault="00BA41DA" w:rsidP="00BA41DA">
            <w:pPr>
              <w:spacing w:before="120" w:after="120" w:line="240" w:lineRule="auto"/>
              <w:jc w:val="center"/>
              <w:rPr>
                <w:rFonts w:ascii="Arial Narrow" w:eastAsia="Times New Roman" w:hAnsi="Arial Narrow"/>
                <w:b/>
                <w:bCs/>
                <w:lang w:eastAsia="id-ID"/>
              </w:rPr>
            </w:pPr>
            <w:r w:rsidRPr="00A906E8">
              <w:rPr>
                <w:rFonts w:ascii="Arial Narrow" w:eastAsia="Times New Roman" w:hAnsi="Arial Narrow"/>
                <w:b/>
                <w:bCs/>
                <w:lang w:eastAsia="id-ID"/>
              </w:rPr>
              <w:t>REKOMENDASI</w:t>
            </w:r>
          </w:p>
        </w:tc>
      </w:tr>
      <w:tr w:rsidR="008A3C8A" w:rsidRPr="00A906E8" w14:paraId="3B234D8C" w14:textId="77777777" w:rsidTr="00B51A7D">
        <w:trPr>
          <w:trHeight w:val="423"/>
          <w:jc w:val="center"/>
        </w:trPr>
        <w:tc>
          <w:tcPr>
            <w:tcW w:w="1554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3CEBD75E" w14:textId="416BD82E" w:rsidR="008A3C8A" w:rsidRPr="00A906E8" w:rsidRDefault="008A3C8A" w:rsidP="006839AC">
            <w:pPr>
              <w:pStyle w:val="ListParagraph"/>
              <w:numPr>
                <w:ilvl w:val="3"/>
                <w:numId w:val="10"/>
              </w:numPr>
              <w:spacing w:after="0" w:line="240" w:lineRule="auto"/>
              <w:ind w:left="266" w:right="120" w:hanging="220"/>
              <w:rPr>
                <w:rFonts w:ascii="Arial Narrow" w:eastAsia="Times New Roman" w:hAnsi="Arial Narrow"/>
                <w:lang w:eastAsia="id-ID"/>
              </w:rPr>
            </w:pPr>
            <w:r w:rsidRPr="00A906E8">
              <w:rPr>
                <w:rFonts w:ascii="Arial Narrow" w:eastAsia="Times New Roman" w:hAnsi="Arial Narrow"/>
                <w:lang w:eastAsia="id-ID"/>
              </w:rPr>
              <w:t>Organisasi</w:t>
            </w:r>
          </w:p>
        </w:tc>
        <w:tc>
          <w:tcPr>
            <w:tcW w:w="15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B20046" w14:textId="55577256" w:rsidR="008A3C8A" w:rsidRPr="00A906E8" w:rsidRDefault="008A3C8A" w:rsidP="006839AC">
            <w:pPr>
              <w:pStyle w:val="ListParagraph"/>
              <w:numPr>
                <w:ilvl w:val="0"/>
                <w:numId w:val="12"/>
              </w:numPr>
              <w:spacing w:after="0" w:line="240" w:lineRule="auto"/>
              <w:ind w:left="270" w:right="169" w:hanging="212"/>
              <w:textAlignment w:val="baseline"/>
              <w:rPr>
                <w:rFonts w:ascii="Arial Narrow" w:eastAsia="Times New Roman" w:hAnsi="Arial Narrow"/>
                <w:lang w:eastAsia="id-ID"/>
              </w:rPr>
            </w:pPr>
            <w:r w:rsidRPr="00A906E8">
              <w:rPr>
                <w:rFonts w:ascii="Arial Narrow" w:eastAsia="Times New Roman" w:hAnsi="Arial Narrow"/>
                <w:lang w:eastAsia="id-ID"/>
              </w:rPr>
              <w:t>Kelembagaan</w:t>
            </w:r>
          </w:p>
        </w:tc>
        <w:tc>
          <w:tcPr>
            <w:tcW w:w="30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746DDC" w14:textId="3684F63F" w:rsidR="000A51AC" w:rsidRPr="000A51AC" w:rsidRDefault="000A51AC" w:rsidP="000A51AC">
            <w:pPr>
              <w:spacing w:after="0"/>
              <w:ind w:right="146"/>
              <w:jc w:val="both"/>
              <w:rPr>
                <w:rFonts w:ascii="Arial Narrow" w:eastAsia="Arial Narrow" w:hAnsi="Arial Narrow" w:cs="Arial Narrow"/>
              </w:rPr>
            </w:pPr>
            <w:r>
              <w:rPr>
                <w:rFonts w:ascii="Arial Narrow" w:eastAsia="Arial Narrow" w:hAnsi="Arial Narrow" w:cs="Arial Narrow"/>
              </w:rPr>
              <w:t>${note</w:t>
            </w:r>
            <w:r w:rsidR="009505F2">
              <w:rPr>
                <w:rFonts w:ascii="Arial Narrow" w:eastAsia="Arial Narrow" w:hAnsi="Arial Narrow" w:cs="Arial Narrow"/>
              </w:rPr>
              <w:t>A</w:t>
            </w:r>
            <w:r>
              <w:rPr>
                <w:rFonts w:ascii="Arial Narrow" w:eastAsia="Arial Narrow" w:hAnsi="Arial Narrow" w:cs="Arial Narrow"/>
              </w:rPr>
              <w:t>}</w:t>
            </w:r>
          </w:p>
          <w:p w14:paraId="4B48E9AA" w14:textId="419D0C20" w:rsidR="000A51AC" w:rsidRDefault="00B51A7D" w:rsidP="006839AC">
            <w:pPr>
              <w:pStyle w:val="ListParagraph"/>
              <w:numPr>
                <w:ilvl w:val="0"/>
                <w:numId w:val="25"/>
              </w:numPr>
              <w:spacing w:after="0"/>
              <w:ind w:left="418" w:right="146" w:hanging="289"/>
              <w:jc w:val="both"/>
              <w:rPr>
                <w:rFonts w:ascii="Arial Narrow" w:eastAsia="Arial Narrow" w:hAnsi="Arial Narrow" w:cs="Arial Narrow"/>
              </w:rPr>
            </w:pPr>
            <w:r w:rsidRPr="00B51A7D">
              <w:rPr>
                <w:rFonts w:ascii="Arial Narrow" w:eastAsia="Arial Narrow" w:hAnsi="Arial Narrow" w:cs="Arial Narrow"/>
              </w:rPr>
              <w:t>${</w:t>
            </w:r>
            <w:r w:rsidR="000A51AC">
              <w:rPr>
                <w:rFonts w:ascii="Arial Narrow" w:eastAsia="Arial Narrow" w:hAnsi="Arial Narrow" w:cs="Arial Narrow"/>
              </w:rPr>
              <w:t>item</w:t>
            </w:r>
            <w:r w:rsidR="009505F2">
              <w:rPr>
                <w:rFonts w:ascii="Arial Narrow" w:eastAsia="Arial Narrow" w:hAnsi="Arial Narrow" w:cs="Arial Narrow"/>
              </w:rPr>
              <w:t>A</w:t>
            </w:r>
            <w:r w:rsidRPr="00B51A7D">
              <w:rPr>
                <w:rFonts w:ascii="Arial Narrow" w:eastAsia="Arial Narrow" w:hAnsi="Arial Narrow" w:cs="Arial Narrow"/>
              </w:rPr>
              <w:t>}</w:t>
            </w:r>
          </w:p>
          <w:p w14:paraId="4DC15013" w14:textId="774D19A0" w:rsidR="008A3C8A" w:rsidRPr="000A51AC" w:rsidRDefault="000A51AC" w:rsidP="000A51AC">
            <w:pPr>
              <w:spacing w:after="0"/>
              <w:ind w:right="146"/>
              <w:jc w:val="both"/>
              <w:rPr>
                <w:rFonts w:ascii="Arial Narrow" w:eastAsia="Arial Narrow" w:hAnsi="Arial Narrow" w:cs="Arial Narrow"/>
              </w:rPr>
            </w:pPr>
            <w:r w:rsidRPr="000A51AC">
              <w:rPr>
                <w:rFonts w:ascii="Arial Narrow" w:eastAsia="Arial Narrow" w:hAnsi="Arial Narrow" w:cs="Arial Narrow"/>
              </w:rPr>
              <w:t>${/note</w:t>
            </w:r>
            <w:r w:rsidR="009505F2">
              <w:rPr>
                <w:rFonts w:ascii="Arial Narrow" w:eastAsia="Arial Narrow" w:hAnsi="Arial Narrow" w:cs="Arial Narrow"/>
              </w:rPr>
              <w:t>A</w:t>
            </w:r>
            <w:r w:rsidRPr="000A51AC">
              <w:rPr>
                <w:rFonts w:ascii="Arial Narrow" w:eastAsia="Arial Narrow" w:hAnsi="Arial Narrow" w:cs="Arial Narrow"/>
              </w:rPr>
              <w:t>}</w:t>
            </w:r>
          </w:p>
        </w:tc>
        <w:tc>
          <w:tcPr>
            <w:tcW w:w="31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DF0E38" w14:textId="34E63863" w:rsidR="009505F2" w:rsidRPr="000A51AC" w:rsidRDefault="009505F2" w:rsidP="009505F2">
            <w:pPr>
              <w:spacing w:after="0"/>
              <w:ind w:right="146"/>
              <w:jc w:val="both"/>
              <w:rPr>
                <w:rFonts w:ascii="Arial Narrow" w:eastAsia="Arial Narrow" w:hAnsi="Arial Narrow" w:cs="Arial Narrow"/>
              </w:rPr>
            </w:pPr>
            <w:r>
              <w:rPr>
                <w:rFonts w:ascii="Arial Narrow" w:eastAsia="Arial Narrow" w:hAnsi="Arial Narrow" w:cs="Arial Narrow"/>
              </w:rPr>
              <w:t>${note2A}</w:t>
            </w:r>
          </w:p>
          <w:p w14:paraId="7331760C" w14:textId="7F0E0A7F" w:rsidR="009505F2" w:rsidRDefault="009505F2" w:rsidP="009505F2">
            <w:pPr>
              <w:pStyle w:val="ListParagraph"/>
              <w:numPr>
                <w:ilvl w:val="0"/>
                <w:numId w:val="25"/>
              </w:numPr>
              <w:spacing w:after="0"/>
              <w:ind w:left="418" w:right="146" w:hanging="289"/>
              <w:jc w:val="both"/>
              <w:rPr>
                <w:rFonts w:ascii="Arial Narrow" w:eastAsia="Arial Narrow" w:hAnsi="Arial Narrow" w:cs="Arial Narrow"/>
              </w:rPr>
            </w:pPr>
            <w:r w:rsidRPr="00B51A7D">
              <w:rPr>
                <w:rFonts w:ascii="Arial Narrow" w:eastAsia="Arial Narrow" w:hAnsi="Arial Narrow" w:cs="Arial Narrow"/>
              </w:rPr>
              <w:t>${</w:t>
            </w:r>
            <w:r>
              <w:rPr>
                <w:rFonts w:ascii="Arial Narrow" w:eastAsia="Arial Narrow" w:hAnsi="Arial Narrow" w:cs="Arial Narrow"/>
              </w:rPr>
              <w:t>item2A</w:t>
            </w:r>
            <w:r w:rsidRPr="00B51A7D">
              <w:rPr>
                <w:rFonts w:ascii="Arial Narrow" w:eastAsia="Arial Narrow" w:hAnsi="Arial Narrow" w:cs="Arial Narrow"/>
              </w:rPr>
              <w:t>}</w:t>
            </w:r>
          </w:p>
          <w:p w14:paraId="0C29D028" w14:textId="58B5B6DA" w:rsidR="008A3C8A" w:rsidRPr="00A906E8" w:rsidRDefault="009505F2" w:rsidP="009505F2">
            <w:pPr>
              <w:spacing w:after="0"/>
              <w:ind w:right="146"/>
              <w:jc w:val="both"/>
              <w:rPr>
                <w:rFonts w:ascii="Arial Narrow" w:eastAsia="Times New Roman" w:hAnsi="Arial Narrow"/>
                <w:lang w:eastAsia="id-ID"/>
              </w:rPr>
            </w:pPr>
            <w:r w:rsidRPr="000A51AC">
              <w:rPr>
                <w:rFonts w:ascii="Arial Narrow" w:eastAsia="Arial Narrow" w:hAnsi="Arial Narrow" w:cs="Arial Narrow"/>
              </w:rPr>
              <w:t>${/note</w:t>
            </w:r>
            <w:r>
              <w:rPr>
                <w:rFonts w:ascii="Arial Narrow" w:eastAsia="Arial Narrow" w:hAnsi="Arial Narrow" w:cs="Arial Narrow"/>
              </w:rPr>
              <w:t>2A</w:t>
            </w:r>
            <w:r w:rsidRPr="000A51AC">
              <w:rPr>
                <w:rFonts w:ascii="Arial Narrow" w:eastAsia="Arial Narrow" w:hAnsi="Arial Narrow" w:cs="Arial Narrow"/>
              </w:rPr>
              <w:t>}</w:t>
            </w:r>
          </w:p>
        </w:tc>
      </w:tr>
      <w:tr w:rsidR="009505F2" w:rsidRPr="00A906E8" w14:paraId="6E5F8830" w14:textId="77777777" w:rsidTr="00B51A7D">
        <w:trPr>
          <w:trHeight w:val="515"/>
          <w:jc w:val="center"/>
        </w:trPr>
        <w:tc>
          <w:tcPr>
            <w:tcW w:w="1554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5462C47B" w14:textId="77777777" w:rsidR="009505F2" w:rsidRPr="00A906E8" w:rsidRDefault="009505F2" w:rsidP="009505F2">
            <w:pPr>
              <w:spacing w:after="0" w:line="240" w:lineRule="auto"/>
              <w:ind w:left="266" w:right="120" w:hanging="220"/>
              <w:rPr>
                <w:rFonts w:ascii="Arial Narrow" w:eastAsia="Times New Roman" w:hAnsi="Arial Narrow"/>
                <w:lang w:eastAsia="id-ID"/>
              </w:rPr>
            </w:pPr>
          </w:p>
        </w:tc>
        <w:tc>
          <w:tcPr>
            <w:tcW w:w="15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188D9B" w14:textId="33841AE9" w:rsidR="009505F2" w:rsidRPr="00A906E8" w:rsidRDefault="009505F2" w:rsidP="009505F2">
            <w:pPr>
              <w:pStyle w:val="ListParagraph"/>
              <w:numPr>
                <w:ilvl w:val="0"/>
                <w:numId w:val="12"/>
              </w:numPr>
              <w:spacing w:after="0" w:line="240" w:lineRule="auto"/>
              <w:ind w:left="270" w:right="169" w:hanging="212"/>
              <w:textAlignment w:val="baseline"/>
              <w:rPr>
                <w:rFonts w:ascii="Arial Narrow" w:eastAsia="Times New Roman" w:hAnsi="Arial Narrow"/>
                <w:lang w:eastAsia="id-ID"/>
              </w:rPr>
            </w:pPr>
            <w:r w:rsidRPr="00A906E8">
              <w:rPr>
                <w:rFonts w:ascii="Arial Narrow" w:eastAsia="Times New Roman" w:hAnsi="Arial Narrow"/>
                <w:lang w:eastAsia="id-ID"/>
              </w:rPr>
              <w:t>Tenaga Kediklatan</w:t>
            </w:r>
          </w:p>
        </w:tc>
        <w:tc>
          <w:tcPr>
            <w:tcW w:w="30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D89E33" w14:textId="32D598F0" w:rsidR="009505F2" w:rsidRPr="000A51AC" w:rsidRDefault="009505F2" w:rsidP="009505F2">
            <w:pPr>
              <w:spacing w:after="0"/>
              <w:ind w:right="146"/>
              <w:jc w:val="both"/>
              <w:rPr>
                <w:rFonts w:ascii="Arial Narrow" w:eastAsia="Arial Narrow" w:hAnsi="Arial Narrow" w:cs="Arial Narrow"/>
              </w:rPr>
            </w:pPr>
            <w:r>
              <w:rPr>
                <w:rFonts w:ascii="Arial Narrow" w:eastAsia="Arial Narrow" w:hAnsi="Arial Narrow" w:cs="Arial Narrow"/>
              </w:rPr>
              <w:t>${noteB}</w:t>
            </w:r>
          </w:p>
          <w:p w14:paraId="2E743854" w14:textId="395835C8" w:rsidR="009505F2" w:rsidRDefault="009505F2" w:rsidP="009505F2">
            <w:pPr>
              <w:pStyle w:val="ListParagraph"/>
              <w:numPr>
                <w:ilvl w:val="0"/>
                <w:numId w:val="25"/>
              </w:numPr>
              <w:spacing w:after="0"/>
              <w:ind w:left="418" w:right="146" w:hanging="289"/>
              <w:jc w:val="both"/>
              <w:rPr>
                <w:rFonts w:ascii="Arial Narrow" w:eastAsia="Arial Narrow" w:hAnsi="Arial Narrow" w:cs="Arial Narrow"/>
              </w:rPr>
            </w:pPr>
            <w:r w:rsidRPr="00B51A7D">
              <w:rPr>
                <w:rFonts w:ascii="Arial Narrow" w:eastAsia="Arial Narrow" w:hAnsi="Arial Narrow" w:cs="Arial Narrow"/>
              </w:rPr>
              <w:t>${</w:t>
            </w:r>
            <w:r>
              <w:rPr>
                <w:rFonts w:ascii="Arial Narrow" w:eastAsia="Arial Narrow" w:hAnsi="Arial Narrow" w:cs="Arial Narrow"/>
              </w:rPr>
              <w:t>itemB</w:t>
            </w:r>
            <w:r w:rsidRPr="00B51A7D">
              <w:rPr>
                <w:rFonts w:ascii="Arial Narrow" w:eastAsia="Arial Narrow" w:hAnsi="Arial Narrow" w:cs="Arial Narrow"/>
              </w:rPr>
              <w:t>}</w:t>
            </w:r>
          </w:p>
          <w:p w14:paraId="04FD54DF" w14:textId="052E6176" w:rsidR="009505F2" w:rsidRPr="00B27994" w:rsidRDefault="009505F2" w:rsidP="009505F2">
            <w:pPr>
              <w:spacing w:after="0"/>
              <w:ind w:right="146"/>
              <w:jc w:val="both"/>
              <w:rPr>
                <w:rFonts w:ascii="Arial Narrow" w:eastAsia="Arial Narrow" w:hAnsi="Arial Narrow" w:cs="Arial Narrow"/>
              </w:rPr>
            </w:pPr>
            <w:r w:rsidRPr="00B27994">
              <w:rPr>
                <w:rFonts w:ascii="Arial Narrow" w:eastAsia="Arial Narrow" w:hAnsi="Arial Narrow" w:cs="Arial Narrow"/>
              </w:rPr>
              <w:t>${/note</w:t>
            </w:r>
            <w:r>
              <w:rPr>
                <w:rFonts w:ascii="Arial Narrow" w:eastAsia="Arial Narrow" w:hAnsi="Arial Narrow" w:cs="Arial Narrow"/>
              </w:rPr>
              <w:t>B</w:t>
            </w:r>
            <w:r w:rsidRPr="00B27994">
              <w:rPr>
                <w:rFonts w:ascii="Arial Narrow" w:eastAsia="Arial Narrow" w:hAnsi="Arial Narrow" w:cs="Arial Narrow"/>
              </w:rPr>
              <w:t>}</w:t>
            </w:r>
          </w:p>
        </w:tc>
        <w:tc>
          <w:tcPr>
            <w:tcW w:w="31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260231" w14:textId="0872D804" w:rsidR="009505F2" w:rsidRPr="000A51AC" w:rsidRDefault="009505F2" w:rsidP="009505F2">
            <w:pPr>
              <w:spacing w:after="0"/>
              <w:ind w:right="146"/>
              <w:jc w:val="both"/>
              <w:rPr>
                <w:rFonts w:ascii="Arial Narrow" w:eastAsia="Arial Narrow" w:hAnsi="Arial Narrow" w:cs="Arial Narrow"/>
              </w:rPr>
            </w:pPr>
            <w:r>
              <w:rPr>
                <w:rFonts w:ascii="Arial Narrow" w:eastAsia="Arial Narrow" w:hAnsi="Arial Narrow" w:cs="Arial Narrow"/>
              </w:rPr>
              <w:t>${note</w:t>
            </w:r>
            <w:r w:rsidR="007A79A6">
              <w:rPr>
                <w:rFonts w:ascii="Arial Narrow" w:eastAsia="Arial Narrow" w:hAnsi="Arial Narrow" w:cs="Arial Narrow"/>
              </w:rPr>
              <w:t>2</w:t>
            </w:r>
            <w:r>
              <w:rPr>
                <w:rFonts w:ascii="Arial Narrow" w:eastAsia="Arial Narrow" w:hAnsi="Arial Narrow" w:cs="Arial Narrow"/>
              </w:rPr>
              <w:t>B}</w:t>
            </w:r>
          </w:p>
          <w:p w14:paraId="782EE09F" w14:textId="38D5C18F" w:rsidR="009505F2" w:rsidRDefault="009505F2" w:rsidP="009505F2">
            <w:pPr>
              <w:pStyle w:val="ListParagraph"/>
              <w:numPr>
                <w:ilvl w:val="0"/>
                <w:numId w:val="25"/>
              </w:numPr>
              <w:spacing w:after="0"/>
              <w:ind w:left="418" w:right="146" w:hanging="289"/>
              <w:jc w:val="both"/>
              <w:rPr>
                <w:rFonts w:ascii="Arial Narrow" w:eastAsia="Arial Narrow" w:hAnsi="Arial Narrow" w:cs="Arial Narrow"/>
              </w:rPr>
            </w:pPr>
            <w:r w:rsidRPr="00B51A7D">
              <w:rPr>
                <w:rFonts w:ascii="Arial Narrow" w:eastAsia="Arial Narrow" w:hAnsi="Arial Narrow" w:cs="Arial Narrow"/>
              </w:rPr>
              <w:t>${</w:t>
            </w:r>
            <w:r>
              <w:rPr>
                <w:rFonts w:ascii="Arial Narrow" w:eastAsia="Arial Narrow" w:hAnsi="Arial Narrow" w:cs="Arial Narrow"/>
              </w:rPr>
              <w:t>item</w:t>
            </w:r>
            <w:r w:rsidR="007A79A6">
              <w:rPr>
                <w:rFonts w:ascii="Arial Narrow" w:eastAsia="Arial Narrow" w:hAnsi="Arial Narrow" w:cs="Arial Narrow"/>
              </w:rPr>
              <w:t>2</w:t>
            </w:r>
            <w:r>
              <w:rPr>
                <w:rFonts w:ascii="Arial Narrow" w:eastAsia="Arial Narrow" w:hAnsi="Arial Narrow" w:cs="Arial Narrow"/>
              </w:rPr>
              <w:t>B</w:t>
            </w:r>
            <w:r w:rsidRPr="00B51A7D">
              <w:rPr>
                <w:rFonts w:ascii="Arial Narrow" w:eastAsia="Arial Narrow" w:hAnsi="Arial Narrow" w:cs="Arial Narrow"/>
              </w:rPr>
              <w:t>}</w:t>
            </w:r>
          </w:p>
          <w:p w14:paraId="05AD8F4F" w14:textId="7B6F55F3" w:rsidR="009505F2" w:rsidRPr="009505F2" w:rsidRDefault="009505F2" w:rsidP="009505F2">
            <w:pPr>
              <w:spacing w:after="0"/>
              <w:ind w:right="146"/>
              <w:jc w:val="both"/>
              <w:rPr>
                <w:rFonts w:ascii="Arial Narrow" w:eastAsia="Arial Narrow" w:hAnsi="Arial Narrow" w:cs="Arial Narrow"/>
              </w:rPr>
            </w:pPr>
            <w:r w:rsidRPr="00B27994">
              <w:rPr>
                <w:rFonts w:ascii="Arial Narrow" w:eastAsia="Arial Narrow" w:hAnsi="Arial Narrow" w:cs="Arial Narrow"/>
              </w:rPr>
              <w:t>${/note</w:t>
            </w:r>
            <w:r w:rsidR="007A79A6">
              <w:rPr>
                <w:rFonts w:ascii="Arial Narrow" w:eastAsia="Arial Narrow" w:hAnsi="Arial Narrow" w:cs="Arial Narrow"/>
              </w:rPr>
              <w:t>2</w:t>
            </w:r>
            <w:r>
              <w:rPr>
                <w:rFonts w:ascii="Arial Narrow" w:eastAsia="Arial Narrow" w:hAnsi="Arial Narrow" w:cs="Arial Narrow"/>
              </w:rPr>
              <w:t>B</w:t>
            </w:r>
            <w:r w:rsidRPr="00B27994">
              <w:rPr>
                <w:rFonts w:ascii="Arial Narrow" w:eastAsia="Arial Narrow" w:hAnsi="Arial Narrow" w:cs="Arial Narrow"/>
              </w:rPr>
              <w:t>}</w:t>
            </w:r>
          </w:p>
        </w:tc>
      </w:tr>
      <w:tr w:rsidR="009505F2" w:rsidRPr="00A906E8" w14:paraId="430F97ED" w14:textId="77777777" w:rsidTr="00B51A7D">
        <w:trPr>
          <w:trHeight w:val="560"/>
          <w:jc w:val="center"/>
        </w:trPr>
        <w:tc>
          <w:tcPr>
            <w:tcW w:w="1554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4B72685C" w14:textId="77777777" w:rsidR="009505F2" w:rsidRPr="00A906E8" w:rsidRDefault="009505F2" w:rsidP="009505F2">
            <w:pPr>
              <w:spacing w:after="0" w:line="240" w:lineRule="auto"/>
              <w:ind w:left="266" w:right="120" w:hanging="220"/>
              <w:rPr>
                <w:rFonts w:ascii="Arial Narrow" w:eastAsia="Times New Roman" w:hAnsi="Arial Narrow"/>
                <w:lang w:eastAsia="id-ID"/>
              </w:rPr>
            </w:pPr>
          </w:p>
        </w:tc>
        <w:tc>
          <w:tcPr>
            <w:tcW w:w="15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1A69D5" w14:textId="3CFA3EE0" w:rsidR="009505F2" w:rsidRPr="00A906E8" w:rsidRDefault="009505F2" w:rsidP="009505F2">
            <w:pPr>
              <w:pStyle w:val="ListParagraph"/>
              <w:numPr>
                <w:ilvl w:val="0"/>
                <w:numId w:val="12"/>
              </w:numPr>
              <w:spacing w:after="0" w:line="240" w:lineRule="auto"/>
              <w:ind w:left="270" w:right="169" w:hanging="212"/>
              <w:textAlignment w:val="baseline"/>
              <w:rPr>
                <w:rFonts w:ascii="Arial Narrow" w:eastAsia="Times New Roman" w:hAnsi="Arial Narrow"/>
                <w:lang w:eastAsia="id-ID"/>
              </w:rPr>
            </w:pPr>
            <w:r w:rsidRPr="00A906E8">
              <w:rPr>
                <w:rFonts w:ascii="Arial Narrow" w:eastAsia="Times New Roman" w:hAnsi="Arial Narrow"/>
                <w:lang w:eastAsia="id-ID"/>
              </w:rPr>
              <w:t>Fasilitas Pelatihan</w:t>
            </w:r>
          </w:p>
        </w:tc>
        <w:tc>
          <w:tcPr>
            <w:tcW w:w="30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A04AA5" w14:textId="22FC4412" w:rsidR="009505F2" w:rsidRPr="000A51AC" w:rsidRDefault="009505F2" w:rsidP="009505F2">
            <w:pPr>
              <w:spacing w:after="0"/>
              <w:ind w:right="146"/>
              <w:jc w:val="both"/>
              <w:rPr>
                <w:rFonts w:ascii="Arial Narrow" w:eastAsia="Arial Narrow" w:hAnsi="Arial Narrow" w:cs="Arial Narrow"/>
              </w:rPr>
            </w:pPr>
            <w:r>
              <w:rPr>
                <w:rFonts w:ascii="Arial Narrow" w:eastAsia="Arial Narrow" w:hAnsi="Arial Narrow" w:cs="Arial Narrow"/>
              </w:rPr>
              <w:t>${noteC}</w:t>
            </w:r>
          </w:p>
          <w:p w14:paraId="33E7D1B1" w14:textId="2B95F70C" w:rsidR="009505F2" w:rsidRDefault="009505F2" w:rsidP="009505F2">
            <w:pPr>
              <w:pStyle w:val="ListParagraph"/>
              <w:numPr>
                <w:ilvl w:val="0"/>
                <w:numId w:val="25"/>
              </w:numPr>
              <w:spacing w:after="0"/>
              <w:ind w:left="418" w:right="146" w:hanging="289"/>
              <w:jc w:val="both"/>
              <w:rPr>
                <w:rFonts w:ascii="Arial Narrow" w:eastAsia="Arial Narrow" w:hAnsi="Arial Narrow" w:cs="Arial Narrow"/>
              </w:rPr>
            </w:pPr>
            <w:r w:rsidRPr="00B51A7D">
              <w:rPr>
                <w:rFonts w:ascii="Arial Narrow" w:eastAsia="Arial Narrow" w:hAnsi="Arial Narrow" w:cs="Arial Narrow"/>
              </w:rPr>
              <w:t>${</w:t>
            </w:r>
            <w:r>
              <w:rPr>
                <w:rFonts w:ascii="Arial Narrow" w:eastAsia="Arial Narrow" w:hAnsi="Arial Narrow" w:cs="Arial Narrow"/>
              </w:rPr>
              <w:t>itemC</w:t>
            </w:r>
            <w:r w:rsidRPr="00B51A7D">
              <w:rPr>
                <w:rFonts w:ascii="Arial Narrow" w:eastAsia="Arial Narrow" w:hAnsi="Arial Narrow" w:cs="Arial Narrow"/>
              </w:rPr>
              <w:t>}</w:t>
            </w:r>
          </w:p>
          <w:p w14:paraId="335B1D78" w14:textId="54CB9735" w:rsidR="009505F2" w:rsidRPr="00B27994" w:rsidRDefault="009505F2" w:rsidP="009505F2">
            <w:pPr>
              <w:spacing w:after="0"/>
              <w:ind w:right="146"/>
              <w:jc w:val="both"/>
              <w:rPr>
                <w:rFonts w:ascii="Arial Narrow" w:eastAsia="Arial Narrow" w:hAnsi="Arial Narrow" w:cs="Arial Narrow"/>
              </w:rPr>
            </w:pPr>
            <w:r w:rsidRPr="00B27994">
              <w:rPr>
                <w:rFonts w:ascii="Arial Narrow" w:eastAsia="Arial Narrow" w:hAnsi="Arial Narrow" w:cs="Arial Narrow"/>
              </w:rPr>
              <w:t>${/note</w:t>
            </w:r>
            <w:r>
              <w:rPr>
                <w:rFonts w:ascii="Arial Narrow" w:eastAsia="Arial Narrow" w:hAnsi="Arial Narrow" w:cs="Arial Narrow"/>
              </w:rPr>
              <w:t>C</w:t>
            </w:r>
            <w:r w:rsidRPr="00B27994">
              <w:rPr>
                <w:rFonts w:ascii="Arial Narrow" w:eastAsia="Arial Narrow" w:hAnsi="Arial Narrow" w:cs="Arial Narrow"/>
              </w:rPr>
              <w:t>}</w:t>
            </w:r>
          </w:p>
        </w:tc>
        <w:tc>
          <w:tcPr>
            <w:tcW w:w="31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8CC7DE" w14:textId="794144A8" w:rsidR="009505F2" w:rsidRPr="000A51AC" w:rsidRDefault="009505F2" w:rsidP="009505F2">
            <w:pPr>
              <w:spacing w:after="0"/>
              <w:ind w:right="146"/>
              <w:jc w:val="both"/>
              <w:rPr>
                <w:rFonts w:ascii="Arial Narrow" w:eastAsia="Arial Narrow" w:hAnsi="Arial Narrow" w:cs="Arial Narrow"/>
              </w:rPr>
            </w:pPr>
            <w:r>
              <w:rPr>
                <w:rFonts w:ascii="Arial Narrow" w:eastAsia="Arial Narrow" w:hAnsi="Arial Narrow" w:cs="Arial Narrow"/>
              </w:rPr>
              <w:t>${note</w:t>
            </w:r>
            <w:r w:rsidR="007A79A6">
              <w:rPr>
                <w:rFonts w:ascii="Arial Narrow" w:eastAsia="Arial Narrow" w:hAnsi="Arial Narrow" w:cs="Arial Narrow"/>
              </w:rPr>
              <w:t>2</w:t>
            </w:r>
            <w:r>
              <w:rPr>
                <w:rFonts w:ascii="Arial Narrow" w:eastAsia="Arial Narrow" w:hAnsi="Arial Narrow" w:cs="Arial Narrow"/>
              </w:rPr>
              <w:t>C}</w:t>
            </w:r>
          </w:p>
          <w:p w14:paraId="65DC6A3C" w14:textId="57F3EB1F" w:rsidR="009505F2" w:rsidRDefault="009505F2" w:rsidP="009505F2">
            <w:pPr>
              <w:pStyle w:val="ListParagraph"/>
              <w:numPr>
                <w:ilvl w:val="0"/>
                <w:numId w:val="25"/>
              </w:numPr>
              <w:spacing w:after="0"/>
              <w:ind w:left="418" w:right="146" w:hanging="289"/>
              <w:jc w:val="both"/>
              <w:rPr>
                <w:rFonts w:ascii="Arial Narrow" w:eastAsia="Arial Narrow" w:hAnsi="Arial Narrow" w:cs="Arial Narrow"/>
              </w:rPr>
            </w:pPr>
            <w:r w:rsidRPr="00B51A7D">
              <w:rPr>
                <w:rFonts w:ascii="Arial Narrow" w:eastAsia="Arial Narrow" w:hAnsi="Arial Narrow" w:cs="Arial Narrow"/>
              </w:rPr>
              <w:t>${</w:t>
            </w:r>
            <w:r>
              <w:rPr>
                <w:rFonts w:ascii="Arial Narrow" w:eastAsia="Arial Narrow" w:hAnsi="Arial Narrow" w:cs="Arial Narrow"/>
              </w:rPr>
              <w:t>item</w:t>
            </w:r>
            <w:r w:rsidR="007A79A6">
              <w:rPr>
                <w:rFonts w:ascii="Arial Narrow" w:eastAsia="Arial Narrow" w:hAnsi="Arial Narrow" w:cs="Arial Narrow"/>
              </w:rPr>
              <w:t>2</w:t>
            </w:r>
            <w:r>
              <w:rPr>
                <w:rFonts w:ascii="Arial Narrow" w:eastAsia="Arial Narrow" w:hAnsi="Arial Narrow" w:cs="Arial Narrow"/>
              </w:rPr>
              <w:t>C</w:t>
            </w:r>
            <w:r w:rsidRPr="00B51A7D">
              <w:rPr>
                <w:rFonts w:ascii="Arial Narrow" w:eastAsia="Arial Narrow" w:hAnsi="Arial Narrow" w:cs="Arial Narrow"/>
              </w:rPr>
              <w:t>}</w:t>
            </w:r>
          </w:p>
          <w:p w14:paraId="49865FA2" w14:textId="438FFB79" w:rsidR="009505F2" w:rsidRPr="009505F2" w:rsidRDefault="009505F2" w:rsidP="009505F2">
            <w:pPr>
              <w:spacing w:after="0"/>
              <w:ind w:right="146"/>
              <w:jc w:val="both"/>
              <w:rPr>
                <w:rFonts w:ascii="Arial Narrow" w:eastAsia="Arial Narrow" w:hAnsi="Arial Narrow" w:cs="Arial Narrow"/>
              </w:rPr>
            </w:pPr>
            <w:r w:rsidRPr="00B27994">
              <w:rPr>
                <w:rFonts w:ascii="Arial Narrow" w:eastAsia="Arial Narrow" w:hAnsi="Arial Narrow" w:cs="Arial Narrow"/>
              </w:rPr>
              <w:t>${/note</w:t>
            </w:r>
            <w:r w:rsidR="007A79A6">
              <w:rPr>
                <w:rFonts w:ascii="Arial Narrow" w:eastAsia="Arial Narrow" w:hAnsi="Arial Narrow" w:cs="Arial Narrow"/>
              </w:rPr>
              <w:t>2</w:t>
            </w:r>
            <w:r>
              <w:rPr>
                <w:rFonts w:ascii="Arial Narrow" w:eastAsia="Arial Narrow" w:hAnsi="Arial Narrow" w:cs="Arial Narrow"/>
              </w:rPr>
              <w:t>C</w:t>
            </w:r>
            <w:r w:rsidRPr="00B27994">
              <w:rPr>
                <w:rFonts w:ascii="Arial Narrow" w:eastAsia="Arial Narrow" w:hAnsi="Arial Narrow" w:cs="Arial Narrow"/>
              </w:rPr>
              <w:t>}</w:t>
            </w:r>
          </w:p>
        </w:tc>
      </w:tr>
      <w:tr w:rsidR="009505F2" w:rsidRPr="00A906E8" w14:paraId="434A9F1D" w14:textId="77777777" w:rsidTr="00B51A7D">
        <w:trPr>
          <w:trHeight w:val="603"/>
          <w:jc w:val="center"/>
        </w:trPr>
        <w:tc>
          <w:tcPr>
            <w:tcW w:w="1554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61F88602" w14:textId="77777777" w:rsidR="009505F2" w:rsidRPr="00A906E8" w:rsidRDefault="009505F2" w:rsidP="009505F2">
            <w:pPr>
              <w:spacing w:after="0" w:line="240" w:lineRule="auto"/>
              <w:ind w:left="266" w:right="120" w:hanging="220"/>
              <w:rPr>
                <w:rFonts w:ascii="Arial Narrow" w:eastAsia="Times New Roman" w:hAnsi="Arial Narrow"/>
                <w:lang w:eastAsia="id-ID"/>
              </w:rPr>
            </w:pPr>
          </w:p>
        </w:tc>
        <w:tc>
          <w:tcPr>
            <w:tcW w:w="15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39DC36" w14:textId="2FC7844D" w:rsidR="009505F2" w:rsidRPr="00A906E8" w:rsidRDefault="009505F2" w:rsidP="009505F2">
            <w:pPr>
              <w:pStyle w:val="ListParagraph"/>
              <w:numPr>
                <w:ilvl w:val="0"/>
                <w:numId w:val="12"/>
              </w:numPr>
              <w:spacing w:after="0" w:line="240" w:lineRule="auto"/>
              <w:ind w:left="270" w:right="169" w:hanging="212"/>
              <w:textAlignment w:val="baseline"/>
              <w:rPr>
                <w:rFonts w:ascii="Arial Narrow" w:eastAsia="Times New Roman" w:hAnsi="Arial Narrow"/>
                <w:lang w:eastAsia="id-ID"/>
              </w:rPr>
            </w:pPr>
            <w:r w:rsidRPr="00A906E8">
              <w:rPr>
                <w:rFonts w:ascii="Arial Narrow" w:eastAsia="Times New Roman" w:hAnsi="Arial Narrow"/>
                <w:lang w:eastAsia="id-ID"/>
              </w:rPr>
              <w:t>Program Kerja</w:t>
            </w:r>
          </w:p>
        </w:tc>
        <w:tc>
          <w:tcPr>
            <w:tcW w:w="30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032E06" w14:textId="794031EF" w:rsidR="009505F2" w:rsidRPr="000A51AC" w:rsidRDefault="009505F2" w:rsidP="009505F2">
            <w:pPr>
              <w:spacing w:after="0"/>
              <w:ind w:right="146"/>
              <w:jc w:val="both"/>
              <w:rPr>
                <w:rFonts w:ascii="Arial Narrow" w:eastAsia="Arial Narrow" w:hAnsi="Arial Narrow" w:cs="Arial Narrow"/>
              </w:rPr>
            </w:pPr>
            <w:r>
              <w:rPr>
                <w:rFonts w:ascii="Arial Narrow" w:eastAsia="Arial Narrow" w:hAnsi="Arial Narrow" w:cs="Arial Narrow"/>
              </w:rPr>
              <w:t>${noteD}</w:t>
            </w:r>
          </w:p>
          <w:p w14:paraId="7E7D6BC2" w14:textId="64A6C534" w:rsidR="009505F2" w:rsidRDefault="009505F2" w:rsidP="009505F2">
            <w:pPr>
              <w:pStyle w:val="ListParagraph"/>
              <w:numPr>
                <w:ilvl w:val="0"/>
                <w:numId w:val="25"/>
              </w:numPr>
              <w:spacing w:after="0"/>
              <w:ind w:left="418" w:right="146" w:hanging="289"/>
              <w:jc w:val="both"/>
              <w:rPr>
                <w:rFonts w:ascii="Arial Narrow" w:eastAsia="Arial Narrow" w:hAnsi="Arial Narrow" w:cs="Arial Narrow"/>
              </w:rPr>
            </w:pPr>
            <w:r w:rsidRPr="00B51A7D">
              <w:rPr>
                <w:rFonts w:ascii="Arial Narrow" w:eastAsia="Arial Narrow" w:hAnsi="Arial Narrow" w:cs="Arial Narrow"/>
              </w:rPr>
              <w:t>${</w:t>
            </w:r>
            <w:r>
              <w:rPr>
                <w:rFonts w:ascii="Arial Narrow" w:eastAsia="Arial Narrow" w:hAnsi="Arial Narrow" w:cs="Arial Narrow"/>
              </w:rPr>
              <w:t>itemD</w:t>
            </w:r>
            <w:r w:rsidRPr="00B51A7D">
              <w:rPr>
                <w:rFonts w:ascii="Arial Narrow" w:eastAsia="Arial Narrow" w:hAnsi="Arial Narrow" w:cs="Arial Narrow"/>
              </w:rPr>
              <w:t>}</w:t>
            </w:r>
          </w:p>
          <w:p w14:paraId="44C1C328" w14:textId="60ED69AA" w:rsidR="009505F2" w:rsidRPr="00B27994" w:rsidRDefault="009505F2" w:rsidP="009505F2">
            <w:pPr>
              <w:spacing w:after="0"/>
              <w:ind w:right="146"/>
              <w:jc w:val="both"/>
              <w:rPr>
                <w:rFonts w:ascii="Arial Narrow" w:eastAsia="Arial Narrow" w:hAnsi="Arial Narrow" w:cs="Arial Narrow"/>
              </w:rPr>
            </w:pPr>
            <w:r w:rsidRPr="00B27994">
              <w:rPr>
                <w:rFonts w:ascii="Arial Narrow" w:eastAsia="Arial Narrow" w:hAnsi="Arial Narrow" w:cs="Arial Narrow"/>
              </w:rPr>
              <w:t>${/note</w:t>
            </w:r>
            <w:r>
              <w:rPr>
                <w:rFonts w:ascii="Arial Narrow" w:eastAsia="Arial Narrow" w:hAnsi="Arial Narrow" w:cs="Arial Narrow"/>
              </w:rPr>
              <w:t>D</w:t>
            </w:r>
            <w:r w:rsidRPr="00B27994">
              <w:rPr>
                <w:rFonts w:ascii="Arial Narrow" w:eastAsia="Arial Narrow" w:hAnsi="Arial Narrow" w:cs="Arial Narrow"/>
              </w:rPr>
              <w:t>}</w:t>
            </w:r>
          </w:p>
        </w:tc>
        <w:tc>
          <w:tcPr>
            <w:tcW w:w="31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E71511" w14:textId="05AF2A6D" w:rsidR="009505F2" w:rsidRPr="000A51AC" w:rsidRDefault="009505F2" w:rsidP="009505F2">
            <w:pPr>
              <w:spacing w:after="0"/>
              <w:ind w:right="146"/>
              <w:jc w:val="both"/>
              <w:rPr>
                <w:rFonts w:ascii="Arial Narrow" w:eastAsia="Arial Narrow" w:hAnsi="Arial Narrow" w:cs="Arial Narrow"/>
              </w:rPr>
            </w:pPr>
            <w:r>
              <w:rPr>
                <w:rFonts w:ascii="Arial Narrow" w:eastAsia="Arial Narrow" w:hAnsi="Arial Narrow" w:cs="Arial Narrow"/>
              </w:rPr>
              <w:t>${note</w:t>
            </w:r>
            <w:r w:rsidR="007A79A6">
              <w:rPr>
                <w:rFonts w:ascii="Arial Narrow" w:eastAsia="Arial Narrow" w:hAnsi="Arial Narrow" w:cs="Arial Narrow"/>
              </w:rPr>
              <w:t>2</w:t>
            </w:r>
            <w:r>
              <w:rPr>
                <w:rFonts w:ascii="Arial Narrow" w:eastAsia="Arial Narrow" w:hAnsi="Arial Narrow" w:cs="Arial Narrow"/>
              </w:rPr>
              <w:t>D}</w:t>
            </w:r>
          </w:p>
          <w:p w14:paraId="60202296" w14:textId="2BFB466E" w:rsidR="009505F2" w:rsidRDefault="009505F2" w:rsidP="009505F2">
            <w:pPr>
              <w:pStyle w:val="ListParagraph"/>
              <w:numPr>
                <w:ilvl w:val="0"/>
                <w:numId w:val="25"/>
              </w:numPr>
              <w:spacing w:after="0"/>
              <w:ind w:left="418" w:right="146" w:hanging="289"/>
              <w:jc w:val="both"/>
              <w:rPr>
                <w:rFonts w:ascii="Arial Narrow" w:eastAsia="Arial Narrow" w:hAnsi="Arial Narrow" w:cs="Arial Narrow"/>
              </w:rPr>
            </w:pPr>
            <w:r w:rsidRPr="00B51A7D">
              <w:rPr>
                <w:rFonts w:ascii="Arial Narrow" w:eastAsia="Arial Narrow" w:hAnsi="Arial Narrow" w:cs="Arial Narrow"/>
              </w:rPr>
              <w:t>${</w:t>
            </w:r>
            <w:r>
              <w:rPr>
                <w:rFonts w:ascii="Arial Narrow" w:eastAsia="Arial Narrow" w:hAnsi="Arial Narrow" w:cs="Arial Narrow"/>
              </w:rPr>
              <w:t>item</w:t>
            </w:r>
            <w:r w:rsidR="007A79A6">
              <w:rPr>
                <w:rFonts w:ascii="Arial Narrow" w:eastAsia="Arial Narrow" w:hAnsi="Arial Narrow" w:cs="Arial Narrow"/>
              </w:rPr>
              <w:t>2</w:t>
            </w:r>
            <w:r>
              <w:rPr>
                <w:rFonts w:ascii="Arial Narrow" w:eastAsia="Arial Narrow" w:hAnsi="Arial Narrow" w:cs="Arial Narrow"/>
              </w:rPr>
              <w:t>D</w:t>
            </w:r>
            <w:r w:rsidRPr="00B51A7D">
              <w:rPr>
                <w:rFonts w:ascii="Arial Narrow" w:eastAsia="Arial Narrow" w:hAnsi="Arial Narrow" w:cs="Arial Narrow"/>
              </w:rPr>
              <w:t>}</w:t>
            </w:r>
          </w:p>
          <w:p w14:paraId="5868B091" w14:textId="61C9B197" w:rsidR="009505F2" w:rsidRPr="009505F2" w:rsidRDefault="009505F2" w:rsidP="009505F2">
            <w:pPr>
              <w:spacing w:after="0"/>
              <w:ind w:right="146"/>
              <w:jc w:val="both"/>
              <w:rPr>
                <w:rFonts w:ascii="Arial Narrow" w:eastAsia="Arial Narrow" w:hAnsi="Arial Narrow" w:cs="Arial Narrow"/>
              </w:rPr>
            </w:pPr>
            <w:r w:rsidRPr="00B27994">
              <w:rPr>
                <w:rFonts w:ascii="Arial Narrow" w:eastAsia="Arial Narrow" w:hAnsi="Arial Narrow" w:cs="Arial Narrow"/>
              </w:rPr>
              <w:t>${/note</w:t>
            </w:r>
            <w:r w:rsidR="007A79A6">
              <w:rPr>
                <w:rFonts w:ascii="Arial Narrow" w:eastAsia="Arial Narrow" w:hAnsi="Arial Narrow" w:cs="Arial Narrow"/>
              </w:rPr>
              <w:t>2</w:t>
            </w:r>
            <w:r>
              <w:rPr>
                <w:rFonts w:ascii="Arial Narrow" w:eastAsia="Arial Narrow" w:hAnsi="Arial Narrow" w:cs="Arial Narrow"/>
              </w:rPr>
              <w:t>D</w:t>
            </w:r>
            <w:r w:rsidRPr="00B27994">
              <w:rPr>
                <w:rFonts w:ascii="Arial Narrow" w:eastAsia="Arial Narrow" w:hAnsi="Arial Narrow" w:cs="Arial Narrow"/>
              </w:rPr>
              <w:t>}</w:t>
            </w:r>
          </w:p>
        </w:tc>
      </w:tr>
      <w:tr w:rsidR="009505F2" w:rsidRPr="00A906E8" w14:paraId="3EA2FF99" w14:textId="77777777" w:rsidTr="00B51A7D">
        <w:trPr>
          <w:trHeight w:val="603"/>
          <w:jc w:val="center"/>
        </w:trPr>
        <w:tc>
          <w:tcPr>
            <w:tcW w:w="1554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4954769C" w14:textId="77777777" w:rsidR="009505F2" w:rsidRPr="00A906E8" w:rsidRDefault="009505F2" w:rsidP="009505F2">
            <w:pPr>
              <w:spacing w:after="0" w:line="240" w:lineRule="auto"/>
              <w:ind w:left="266" w:right="120" w:hanging="220"/>
              <w:rPr>
                <w:rFonts w:ascii="Arial Narrow" w:eastAsia="Times New Roman" w:hAnsi="Arial Narrow"/>
                <w:lang w:eastAsia="id-ID"/>
              </w:rPr>
            </w:pPr>
          </w:p>
        </w:tc>
        <w:tc>
          <w:tcPr>
            <w:tcW w:w="15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571EF4" w14:textId="735E29E5" w:rsidR="009505F2" w:rsidRPr="00A906E8" w:rsidRDefault="009505F2" w:rsidP="009505F2">
            <w:pPr>
              <w:pStyle w:val="ListParagraph"/>
              <w:numPr>
                <w:ilvl w:val="0"/>
                <w:numId w:val="12"/>
              </w:numPr>
              <w:spacing w:after="0" w:line="240" w:lineRule="auto"/>
              <w:ind w:left="270" w:right="169" w:hanging="212"/>
              <w:textAlignment w:val="baseline"/>
              <w:rPr>
                <w:rFonts w:ascii="Arial Narrow" w:eastAsia="Times New Roman" w:hAnsi="Arial Narrow"/>
                <w:lang w:eastAsia="id-ID"/>
              </w:rPr>
            </w:pPr>
            <w:r w:rsidRPr="00A906E8">
              <w:rPr>
                <w:rFonts w:ascii="Arial Narrow" w:eastAsia="Times New Roman" w:hAnsi="Arial Narrow"/>
                <w:lang w:eastAsia="id-ID"/>
              </w:rPr>
              <w:t xml:space="preserve">Pembiayaan </w:t>
            </w:r>
          </w:p>
        </w:tc>
        <w:tc>
          <w:tcPr>
            <w:tcW w:w="30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C48D23" w14:textId="2C52FB50" w:rsidR="009505F2" w:rsidRPr="000A51AC" w:rsidRDefault="009505F2" w:rsidP="009505F2">
            <w:pPr>
              <w:spacing w:after="0"/>
              <w:ind w:right="146"/>
              <w:jc w:val="both"/>
              <w:rPr>
                <w:rFonts w:ascii="Arial Narrow" w:eastAsia="Arial Narrow" w:hAnsi="Arial Narrow" w:cs="Arial Narrow"/>
              </w:rPr>
            </w:pPr>
            <w:r>
              <w:rPr>
                <w:rFonts w:ascii="Arial Narrow" w:eastAsia="Arial Narrow" w:hAnsi="Arial Narrow" w:cs="Arial Narrow"/>
              </w:rPr>
              <w:t>${noteE}</w:t>
            </w:r>
          </w:p>
          <w:p w14:paraId="17983AD6" w14:textId="78470266" w:rsidR="009505F2" w:rsidRDefault="009505F2" w:rsidP="009505F2">
            <w:pPr>
              <w:pStyle w:val="ListParagraph"/>
              <w:numPr>
                <w:ilvl w:val="0"/>
                <w:numId w:val="25"/>
              </w:numPr>
              <w:spacing w:after="0"/>
              <w:ind w:left="418" w:right="146" w:hanging="289"/>
              <w:jc w:val="both"/>
              <w:rPr>
                <w:rFonts w:ascii="Arial Narrow" w:eastAsia="Arial Narrow" w:hAnsi="Arial Narrow" w:cs="Arial Narrow"/>
              </w:rPr>
            </w:pPr>
            <w:r w:rsidRPr="00B51A7D">
              <w:rPr>
                <w:rFonts w:ascii="Arial Narrow" w:eastAsia="Arial Narrow" w:hAnsi="Arial Narrow" w:cs="Arial Narrow"/>
              </w:rPr>
              <w:t>${</w:t>
            </w:r>
            <w:r>
              <w:rPr>
                <w:rFonts w:ascii="Arial Narrow" w:eastAsia="Arial Narrow" w:hAnsi="Arial Narrow" w:cs="Arial Narrow"/>
              </w:rPr>
              <w:t>itemE</w:t>
            </w:r>
            <w:r w:rsidRPr="00B51A7D">
              <w:rPr>
                <w:rFonts w:ascii="Arial Narrow" w:eastAsia="Arial Narrow" w:hAnsi="Arial Narrow" w:cs="Arial Narrow"/>
              </w:rPr>
              <w:t>}</w:t>
            </w:r>
          </w:p>
          <w:p w14:paraId="514B6024" w14:textId="7E826E58" w:rsidR="009505F2" w:rsidRPr="00B27994" w:rsidRDefault="009505F2" w:rsidP="009505F2">
            <w:pPr>
              <w:spacing w:after="0"/>
              <w:ind w:right="146"/>
              <w:jc w:val="both"/>
              <w:rPr>
                <w:rFonts w:ascii="Arial Narrow" w:eastAsia="Arial Narrow" w:hAnsi="Arial Narrow" w:cs="Arial Narrow"/>
              </w:rPr>
            </w:pPr>
            <w:r w:rsidRPr="00B27994">
              <w:rPr>
                <w:rFonts w:ascii="Arial Narrow" w:eastAsia="Arial Narrow" w:hAnsi="Arial Narrow" w:cs="Arial Narrow"/>
              </w:rPr>
              <w:t>${/note</w:t>
            </w:r>
            <w:r>
              <w:rPr>
                <w:rFonts w:ascii="Arial Narrow" w:eastAsia="Arial Narrow" w:hAnsi="Arial Narrow" w:cs="Arial Narrow"/>
              </w:rPr>
              <w:t>E</w:t>
            </w:r>
            <w:r w:rsidRPr="00B27994">
              <w:rPr>
                <w:rFonts w:ascii="Arial Narrow" w:eastAsia="Arial Narrow" w:hAnsi="Arial Narrow" w:cs="Arial Narrow"/>
              </w:rPr>
              <w:t>}</w:t>
            </w:r>
          </w:p>
        </w:tc>
        <w:tc>
          <w:tcPr>
            <w:tcW w:w="31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8E332F" w14:textId="11AEE093" w:rsidR="009505F2" w:rsidRPr="000A51AC" w:rsidRDefault="009505F2" w:rsidP="009505F2">
            <w:pPr>
              <w:spacing w:after="0"/>
              <w:ind w:right="146"/>
              <w:jc w:val="both"/>
              <w:rPr>
                <w:rFonts w:ascii="Arial Narrow" w:eastAsia="Arial Narrow" w:hAnsi="Arial Narrow" w:cs="Arial Narrow"/>
              </w:rPr>
            </w:pPr>
            <w:r>
              <w:rPr>
                <w:rFonts w:ascii="Arial Narrow" w:eastAsia="Arial Narrow" w:hAnsi="Arial Narrow" w:cs="Arial Narrow"/>
              </w:rPr>
              <w:t>${note</w:t>
            </w:r>
            <w:r w:rsidR="007A79A6">
              <w:rPr>
                <w:rFonts w:ascii="Arial Narrow" w:eastAsia="Arial Narrow" w:hAnsi="Arial Narrow" w:cs="Arial Narrow"/>
              </w:rPr>
              <w:t>2</w:t>
            </w:r>
            <w:r>
              <w:rPr>
                <w:rFonts w:ascii="Arial Narrow" w:eastAsia="Arial Narrow" w:hAnsi="Arial Narrow" w:cs="Arial Narrow"/>
              </w:rPr>
              <w:t>E}</w:t>
            </w:r>
          </w:p>
          <w:p w14:paraId="4A4E8CF5" w14:textId="7CEA1E65" w:rsidR="009505F2" w:rsidRDefault="009505F2" w:rsidP="009505F2">
            <w:pPr>
              <w:pStyle w:val="ListParagraph"/>
              <w:numPr>
                <w:ilvl w:val="0"/>
                <w:numId w:val="25"/>
              </w:numPr>
              <w:spacing w:after="0"/>
              <w:ind w:left="418" w:right="146" w:hanging="289"/>
              <w:jc w:val="both"/>
              <w:rPr>
                <w:rFonts w:ascii="Arial Narrow" w:eastAsia="Arial Narrow" w:hAnsi="Arial Narrow" w:cs="Arial Narrow"/>
              </w:rPr>
            </w:pPr>
            <w:r w:rsidRPr="00B51A7D">
              <w:rPr>
                <w:rFonts w:ascii="Arial Narrow" w:eastAsia="Arial Narrow" w:hAnsi="Arial Narrow" w:cs="Arial Narrow"/>
              </w:rPr>
              <w:t>${</w:t>
            </w:r>
            <w:r>
              <w:rPr>
                <w:rFonts w:ascii="Arial Narrow" w:eastAsia="Arial Narrow" w:hAnsi="Arial Narrow" w:cs="Arial Narrow"/>
              </w:rPr>
              <w:t>item</w:t>
            </w:r>
            <w:r w:rsidR="007A79A6">
              <w:rPr>
                <w:rFonts w:ascii="Arial Narrow" w:eastAsia="Arial Narrow" w:hAnsi="Arial Narrow" w:cs="Arial Narrow"/>
              </w:rPr>
              <w:t>2</w:t>
            </w:r>
            <w:r>
              <w:rPr>
                <w:rFonts w:ascii="Arial Narrow" w:eastAsia="Arial Narrow" w:hAnsi="Arial Narrow" w:cs="Arial Narrow"/>
              </w:rPr>
              <w:t>E</w:t>
            </w:r>
            <w:r w:rsidRPr="00B51A7D">
              <w:rPr>
                <w:rFonts w:ascii="Arial Narrow" w:eastAsia="Arial Narrow" w:hAnsi="Arial Narrow" w:cs="Arial Narrow"/>
              </w:rPr>
              <w:t>}</w:t>
            </w:r>
          </w:p>
          <w:p w14:paraId="53B41553" w14:textId="71483578" w:rsidR="009505F2" w:rsidRPr="009505F2" w:rsidRDefault="009505F2" w:rsidP="009505F2">
            <w:pPr>
              <w:spacing w:after="0"/>
              <w:ind w:right="146"/>
              <w:jc w:val="both"/>
              <w:rPr>
                <w:rFonts w:ascii="Arial Narrow" w:eastAsia="Arial Narrow" w:hAnsi="Arial Narrow" w:cs="Arial Narrow"/>
              </w:rPr>
            </w:pPr>
            <w:r w:rsidRPr="00B27994">
              <w:rPr>
                <w:rFonts w:ascii="Arial Narrow" w:eastAsia="Arial Narrow" w:hAnsi="Arial Narrow" w:cs="Arial Narrow"/>
              </w:rPr>
              <w:t>${/note</w:t>
            </w:r>
            <w:r w:rsidR="007A79A6">
              <w:rPr>
                <w:rFonts w:ascii="Arial Narrow" w:eastAsia="Arial Narrow" w:hAnsi="Arial Narrow" w:cs="Arial Narrow"/>
              </w:rPr>
              <w:t>2</w:t>
            </w:r>
            <w:r>
              <w:rPr>
                <w:rFonts w:ascii="Arial Narrow" w:eastAsia="Arial Narrow" w:hAnsi="Arial Narrow" w:cs="Arial Narrow"/>
              </w:rPr>
              <w:t>E</w:t>
            </w:r>
            <w:r w:rsidRPr="00B27994">
              <w:rPr>
                <w:rFonts w:ascii="Arial Narrow" w:eastAsia="Arial Narrow" w:hAnsi="Arial Narrow" w:cs="Arial Narrow"/>
              </w:rPr>
              <w:t>}</w:t>
            </w:r>
          </w:p>
        </w:tc>
      </w:tr>
      <w:tr w:rsidR="009505F2" w:rsidRPr="00A906E8" w14:paraId="31051E21" w14:textId="77777777" w:rsidTr="00B51A7D">
        <w:trPr>
          <w:trHeight w:val="603"/>
          <w:jc w:val="center"/>
        </w:trPr>
        <w:tc>
          <w:tcPr>
            <w:tcW w:w="1554" w:type="dxa"/>
            <w:vMerge/>
            <w:tcBorders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1A55187D" w14:textId="77777777" w:rsidR="009505F2" w:rsidRPr="00A906E8" w:rsidRDefault="009505F2" w:rsidP="009505F2">
            <w:pPr>
              <w:spacing w:after="0" w:line="240" w:lineRule="auto"/>
              <w:ind w:left="266" w:right="120" w:hanging="220"/>
              <w:rPr>
                <w:rFonts w:ascii="Arial Narrow" w:eastAsia="Times New Roman" w:hAnsi="Arial Narrow"/>
                <w:lang w:eastAsia="id-ID"/>
              </w:rPr>
            </w:pPr>
          </w:p>
        </w:tc>
        <w:tc>
          <w:tcPr>
            <w:tcW w:w="1583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4D9923F7" w14:textId="139C7B15" w:rsidR="009505F2" w:rsidRPr="00A906E8" w:rsidRDefault="009505F2" w:rsidP="009505F2">
            <w:pPr>
              <w:pStyle w:val="ListParagraph"/>
              <w:numPr>
                <w:ilvl w:val="0"/>
                <w:numId w:val="12"/>
              </w:numPr>
              <w:spacing w:after="0" w:line="240" w:lineRule="auto"/>
              <w:ind w:left="270" w:right="169" w:hanging="212"/>
              <w:textAlignment w:val="baseline"/>
              <w:rPr>
                <w:rFonts w:ascii="Arial Narrow" w:eastAsia="Times New Roman" w:hAnsi="Arial Narrow"/>
                <w:lang w:eastAsia="id-ID"/>
              </w:rPr>
            </w:pPr>
            <w:r w:rsidRPr="00A906E8">
              <w:rPr>
                <w:rFonts w:ascii="Arial Narrow" w:eastAsia="Times New Roman" w:hAnsi="Arial Narrow"/>
                <w:lang w:eastAsia="id-ID"/>
              </w:rPr>
              <w:t xml:space="preserve">Penjaminan Mutu </w:t>
            </w:r>
          </w:p>
        </w:tc>
        <w:tc>
          <w:tcPr>
            <w:tcW w:w="3095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715957D7" w14:textId="08E7D137" w:rsidR="009505F2" w:rsidRPr="000A51AC" w:rsidRDefault="009505F2" w:rsidP="009505F2">
            <w:pPr>
              <w:spacing w:after="0"/>
              <w:ind w:right="146"/>
              <w:jc w:val="both"/>
              <w:rPr>
                <w:rFonts w:ascii="Arial Narrow" w:eastAsia="Arial Narrow" w:hAnsi="Arial Narrow" w:cs="Arial Narrow"/>
              </w:rPr>
            </w:pPr>
            <w:r>
              <w:rPr>
                <w:rFonts w:ascii="Arial Narrow" w:eastAsia="Arial Narrow" w:hAnsi="Arial Narrow" w:cs="Arial Narrow"/>
              </w:rPr>
              <w:t>${noteF}</w:t>
            </w:r>
          </w:p>
          <w:p w14:paraId="22204864" w14:textId="1F180874" w:rsidR="009505F2" w:rsidRDefault="009505F2" w:rsidP="009505F2">
            <w:pPr>
              <w:pStyle w:val="ListParagraph"/>
              <w:numPr>
                <w:ilvl w:val="0"/>
                <w:numId w:val="25"/>
              </w:numPr>
              <w:spacing w:after="0"/>
              <w:ind w:left="418" w:right="146" w:hanging="289"/>
              <w:jc w:val="both"/>
              <w:rPr>
                <w:rFonts w:ascii="Arial Narrow" w:eastAsia="Arial Narrow" w:hAnsi="Arial Narrow" w:cs="Arial Narrow"/>
              </w:rPr>
            </w:pPr>
            <w:r w:rsidRPr="00B51A7D">
              <w:rPr>
                <w:rFonts w:ascii="Arial Narrow" w:eastAsia="Arial Narrow" w:hAnsi="Arial Narrow" w:cs="Arial Narrow"/>
              </w:rPr>
              <w:t>${</w:t>
            </w:r>
            <w:r>
              <w:rPr>
                <w:rFonts w:ascii="Arial Narrow" w:eastAsia="Arial Narrow" w:hAnsi="Arial Narrow" w:cs="Arial Narrow"/>
              </w:rPr>
              <w:t>itemF</w:t>
            </w:r>
            <w:r w:rsidRPr="00B51A7D">
              <w:rPr>
                <w:rFonts w:ascii="Arial Narrow" w:eastAsia="Arial Narrow" w:hAnsi="Arial Narrow" w:cs="Arial Narrow"/>
              </w:rPr>
              <w:t>}</w:t>
            </w:r>
          </w:p>
          <w:p w14:paraId="0705892F" w14:textId="577A194F" w:rsidR="009505F2" w:rsidRPr="00B27994" w:rsidRDefault="009505F2" w:rsidP="009505F2">
            <w:pPr>
              <w:spacing w:after="0"/>
              <w:ind w:right="146"/>
              <w:jc w:val="both"/>
              <w:rPr>
                <w:rFonts w:ascii="Arial Narrow" w:eastAsia="Arial Narrow" w:hAnsi="Arial Narrow" w:cs="Arial Narrow"/>
              </w:rPr>
            </w:pPr>
            <w:r w:rsidRPr="00B27994">
              <w:rPr>
                <w:rFonts w:ascii="Arial Narrow" w:eastAsia="Arial Narrow" w:hAnsi="Arial Narrow" w:cs="Arial Narrow"/>
              </w:rPr>
              <w:t>${/note</w:t>
            </w:r>
            <w:r>
              <w:rPr>
                <w:rFonts w:ascii="Arial Narrow" w:eastAsia="Arial Narrow" w:hAnsi="Arial Narrow" w:cs="Arial Narrow"/>
              </w:rPr>
              <w:t>F</w:t>
            </w:r>
            <w:r w:rsidRPr="00B27994">
              <w:rPr>
                <w:rFonts w:ascii="Arial Narrow" w:eastAsia="Arial Narrow" w:hAnsi="Arial Narrow" w:cs="Arial Narrow"/>
              </w:rPr>
              <w:t>}</w:t>
            </w:r>
          </w:p>
        </w:tc>
        <w:tc>
          <w:tcPr>
            <w:tcW w:w="3115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26585098" w14:textId="7A382364" w:rsidR="009505F2" w:rsidRPr="000A51AC" w:rsidRDefault="009505F2" w:rsidP="009505F2">
            <w:pPr>
              <w:spacing w:after="0"/>
              <w:ind w:right="146"/>
              <w:jc w:val="both"/>
              <w:rPr>
                <w:rFonts w:ascii="Arial Narrow" w:eastAsia="Arial Narrow" w:hAnsi="Arial Narrow" w:cs="Arial Narrow"/>
              </w:rPr>
            </w:pPr>
            <w:r>
              <w:rPr>
                <w:rFonts w:ascii="Arial Narrow" w:eastAsia="Arial Narrow" w:hAnsi="Arial Narrow" w:cs="Arial Narrow"/>
              </w:rPr>
              <w:t>${note</w:t>
            </w:r>
            <w:r w:rsidR="007A79A6">
              <w:rPr>
                <w:rFonts w:ascii="Arial Narrow" w:eastAsia="Arial Narrow" w:hAnsi="Arial Narrow" w:cs="Arial Narrow"/>
              </w:rPr>
              <w:t>2</w:t>
            </w:r>
            <w:r>
              <w:rPr>
                <w:rFonts w:ascii="Arial Narrow" w:eastAsia="Arial Narrow" w:hAnsi="Arial Narrow" w:cs="Arial Narrow"/>
              </w:rPr>
              <w:t>F}</w:t>
            </w:r>
          </w:p>
          <w:p w14:paraId="25189077" w14:textId="56B2BB9F" w:rsidR="009505F2" w:rsidRDefault="009505F2" w:rsidP="009505F2">
            <w:pPr>
              <w:pStyle w:val="ListParagraph"/>
              <w:numPr>
                <w:ilvl w:val="0"/>
                <w:numId w:val="25"/>
              </w:numPr>
              <w:spacing w:after="0"/>
              <w:ind w:left="418" w:right="146" w:hanging="289"/>
              <w:jc w:val="both"/>
              <w:rPr>
                <w:rFonts w:ascii="Arial Narrow" w:eastAsia="Arial Narrow" w:hAnsi="Arial Narrow" w:cs="Arial Narrow"/>
              </w:rPr>
            </w:pPr>
            <w:r w:rsidRPr="00B51A7D">
              <w:rPr>
                <w:rFonts w:ascii="Arial Narrow" w:eastAsia="Arial Narrow" w:hAnsi="Arial Narrow" w:cs="Arial Narrow"/>
              </w:rPr>
              <w:t>${</w:t>
            </w:r>
            <w:r>
              <w:rPr>
                <w:rFonts w:ascii="Arial Narrow" w:eastAsia="Arial Narrow" w:hAnsi="Arial Narrow" w:cs="Arial Narrow"/>
              </w:rPr>
              <w:t>item</w:t>
            </w:r>
            <w:r w:rsidR="007A79A6">
              <w:rPr>
                <w:rFonts w:ascii="Arial Narrow" w:eastAsia="Arial Narrow" w:hAnsi="Arial Narrow" w:cs="Arial Narrow"/>
              </w:rPr>
              <w:t>2</w:t>
            </w:r>
            <w:r>
              <w:rPr>
                <w:rFonts w:ascii="Arial Narrow" w:eastAsia="Arial Narrow" w:hAnsi="Arial Narrow" w:cs="Arial Narrow"/>
              </w:rPr>
              <w:t>F</w:t>
            </w:r>
            <w:r w:rsidRPr="00B51A7D">
              <w:rPr>
                <w:rFonts w:ascii="Arial Narrow" w:eastAsia="Arial Narrow" w:hAnsi="Arial Narrow" w:cs="Arial Narrow"/>
              </w:rPr>
              <w:t>}</w:t>
            </w:r>
          </w:p>
          <w:p w14:paraId="7A6C8A5D" w14:textId="21D4AC30" w:rsidR="009505F2" w:rsidRPr="009505F2" w:rsidRDefault="009505F2" w:rsidP="009505F2">
            <w:pPr>
              <w:spacing w:after="0"/>
              <w:ind w:right="146"/>
              <w:jc w:val="both"/>
              <w:rPr>
                <w:rFonts w:ascii="Arial Narrow" w:eastAsia="Arial Narrow" w:hAnsi="Arial Narrow" w:cs="Arial Narrow"/>
              </w:rPr>
            </w:pPr>
            <w:r w:rsidRPr="00B27994">
              <w:rPr>
                <w:rFonts w:ascii="Arial Narrow" w:eastAsia="Arial Narrow" w:hAnsi="Arial Narrow" w:cs="Arial Narrow"/>
              </w:rPr>
              <w:t>${/note</w:t>
            </w:r>
            <w:r w:rsidR="007A79A6">
              <w:rPr>
                <w:rFonts w:ascii="Arial Narrow" w:eastAsia="Arial Narrow" w:hAnsi="Arial Narrow" w:cs="Arial Narrow"/>
              </w:rPr>
              <w:t>2</w:t>
            </w:r>
            <w:r>
              <w:rPr>
                <w:rFonts w:ascii="Arial Narrow" w:eastAsia="Arial Narrow" w:hAnsi="Arial Narrow" w:cs="Arial Narrow"/>
              </w:rPr>
              <w:t>F</w:t>
            </w:r>
            <w:r w:rsidRPr="00B27994">
              <w:rPr>
                <w:rFonts w:ascii="Arial Narrow" w:eastAsia="Arial Narrow" w:hAnsi="Arial Narrow" w:cs="Arial Narrow"/>
              </w:rPr>
              <w:t>}</w:t>
            </w:r>
          </w:p>
        </w:tc>
      </w:tr>
      <w:tr w:rsidR="009505F2" w:rsidRPr="00A906E8" w14:paraId="269E184C" w14:textId="77777777" w:rsidTr="00B51A7D">
        <w:trPr>
          <w:trHeight w:val="603"/>
          <w:jc w:val="center"/>
        </w:trPr>
        <w:tc>
          <w:tcPr>
            <w:tcW w:w="155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3262F5EA" w14:textId="62E2C177" w:rsidR="009505F2" w:rsidRPr="00A906E8" w:rsidRDefault="009505F2" w:rsidP="009505F2">
            <w:pPr>
              <w:pStyle w:val="ListParagraph"/>
              <w:numPr>
                <w:ilvl w:val="0"/>
                <w:numId w:val="28"/>
              </w:numPr>
              <w:spacing w:after="0" w:line="240" w:lineRule="auto"/>
              <w:ind w:left="266" w:right="120" w:hanging="220"/>
              <w:rPr>
                <w:rFonts w:ascii="Arial Narrow" w:eastAsia="Times New Roman" w:hAnsi="Arial Narrow"/>
                <w:lang w:eastAsia="id-ID"/>
              </w:rPr>
            </w:pPr>
            <w:r w:rsidRPr="00A906E8">
              <w:rPr>
                <w:rFonts w:ascii="Arial Narrow" w:eastAsia="Times New Roman" w:hAnsi="Arial Narrow"/>
                <w:lang w:eastAsia="id-ID"/>
              </w:rPr>
              <w:t>Program dan Pengelolaan program</w:t>
            </w:r>
          </w:p>
        </w:tc>
        <w:tc>
          <w:tcPr>
            <w:tcW w:w="15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80D7B2" w14:textId="2C48AB38" w:rsidR="009505F2" w:rsidRPr="00A906E8" w:rsidRDefault="009505F2" w:rsidP="009505F2">
            <w:pPr>
              <w:pStyle w:val="ListParagraph"/>
              <w:numPr>
                <w:ilvl w:val="0"/>
                <w:numId w:val="12"/>
              </w:numPr>
              <w:spacing w:after="0" w:line="240" w:lineRule="auto"/>
              <w:ind w:left="270" w:right="169" w:hanging="212"/>
              <w:textAlignment w:val="baseline"/>
              <w:rPr>
                <w:rFonts w:ascii="Arial Narrow" w:eastAsia="Times New Roman" w:hAnsi="Arial Narrow"/>
                <w:lang w:eastAsia="id-ID"/>
              </w:rPr>
            </w:pPr>
            <w:r w:rsidRPr="00A906E8">
              <w:rPr>
                <w:rFonts w:ascii="Arial Narrow" w:eastAsia="Times New Roman" w:hAnsi="Arial Narrow"/>
                <w:lang w:eastAsia="id-ID"/>
              </w:rPr>
              <w:t>Kurikulum</w:t>
            </w:r>
          </w:p>
        </w:tc>
        <w:tc>
          <w:tcPr>
            <w:tcW w:w="30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A9A47C" w14:textId="17E80CAB" w:rsidR="009505F2" w:rsidRPr="000A51AC" w:rsidRDefault="009505F2" w:rsidP="009505F2">
            <w:pPr>
              <w:spacing w:after="0"/>
              <w:ind w:right="146"/>
              <w:jc w:val="both"/>
              <w:rPr>
                <w:rFonts w:ascii="Arial Narrow" w:eastAsia="Arial Narrow" w:hAnsi="Arial Narrow" w:cs="Arial Narrow"/>
              </w:rPr>
            </w:pPr>
            <w:r>
              <w:rPr>
                <w:rFonts w:ascii="Arial Narrow" w:eastAsia="Arial Narrow" w:hAnsi="Arial Narrow" w:cs="Arial Narrow"/>
              </w:rPr>
              <w:t>${noteG}</w:t>
            </w:r>
          </w:p>
          <w:p w14:paraId="58F8667A" w14:textId="359A04CA" w:rsidR="009505F2" w:rsidRDefault="009505F2" w:rsidP="009505F2">
            <w:pPr>
              <w:pStyle w:val="ListParagraph"/>
              <w:numPr>
                <w:ilvl w:val="0"/>
                <w:numId w:val="25"/>
              </w:numPr>
              <w:spacing w:after="0"/>
              <w:ind w:left="418" w:right="146" w:hanging="289"/>
              <w:jc w:val="both"/>
              <w:rPr>
                <w:rFonts w:ascii="Arial Narrow" w:eastAsia="Arial Narrow" w:hAnsi="Arial Narrow" w:cs="Arial Narrow"/>
              </w:rPr>
            </w:pPr>
            <w:r w:rsidRPr="00B51A7D">
              <w:rPr>
                <w:rFonts w:ascii="Arial Narrow" w:eastAsia="Arial Narrow" w:hAnsi="Arial Narrow" w:cs="Arial Narrow"/>
              </w:rPr>
              <w:t>${</w:t>
            </w:r>
            <w:r>
              <w:rPr>
                <w:rFonts w:ascii="Arial Narrow" w:eastAsia="Arial Narrow" w:hAnsi="Arial Narrow" w:cs="Arial Narrow"/>
              </w:rPr>
              <w:t>itemG</w:t>
            </w:r>
            <w:r w:rsidRPr="00B51A7D">
              <w:rPr>
                <w:rFonts w:ascii="Arial Narrow" w:eastAsia="Arial Narrow" w:hAnsi="Arial Narrow" w:cs="Arial Narrow"/>
              </w:rPr>
              <w:t>}</w:t>
            </w:r>
          </w:p>
          <w:p w14:paraId="7EDF784A" w14:textId="241E8734" w:rsidR="009505F2" w:rsidRPr="00B27994" w:rsidRDefault="009505F2" w:rsidP="009505F2">
            <w:pPr>
              <w:spacing w:after="0"/>
              <w:ind w:right="146"/>
              <w:jc w:val="both"/>
              <w:rPr>
                <w:rFonts w:ascii="Arial Narrow" w:eastAsia="Arial Narrow" w:hAnsi="Arial Narrow" w:cs="Arial Narrow"/>
              </w:rPr>
            </w:pPr>
            <w:r w:rsidRPr="00B27994">
              <w:rPr>
                <w:rFonts w:ascii="Arial Narrow" w:eastAsia="Arial Narrow" w:hAnsi="Arial Narrow" w:cs="Arial Narrow"/>
              </w:rPr>
              <w:t>${/note</w:t>
            </w:r>
            <w:r>
              <w:rPr>
                <w:rFonts w:ascii="Arial Narrow" w:eastAsia="Arial Narrow" w:hAnsi="Arial Narrow" w:cs="Arial Narrow"/>
              </w:rPr>
              <w:t>G</w:t>
            </w:r>
            <w:r w:rsidRPr="00B27994">
              <w:rPr>
                <w:rFonts w:ascii="Arial Narrow" w:eastAsia="Arial Narrow" w:hAnsi="Arial Narrow" w:cs="Arial Narrow"/>
              </w:rPr>
              <w:t>}</w:t>
            </w:r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AD20B0" w14:textId="129BC4DD" w:rsidR="009505F2" w:rsidRPr="000A51AC" w:rsidRDefault="009505F2" w:rsidP="009505F2">
            <w:pPr>
              <w:spacing w:after="0"/>
              <w:ind w:right="146"/>
              <w:jc w:val="both"/>
              <w:rPr>
                <w:rFonts w:ascii="Arial Narrow" w:eastAsia="Arial Narrow" w:hAnsi="Arial Narrow" w:cs="Arial Narrow"/>
              </w:rPr>
            </w:pPr>
            <w:r>
              <w:rPr>
                <w:rFonts w:ascii="Arial Narrow" w:eastAsia="Arial Narrow" w:hAnsi="Arial Narrow" w:cs="Arial Narrow"/>
              </w:rPr>
              <w:t>${note</w:t>
            </w:r>
            <w:r w:rsidR="007A79A6">
              <w:rPr>
                <w:rFonts w:ascii="Arial Narrow" w:eastAsia="Arial Narrow" w:hAnsi="Arial Narrow" w:cs="Arial Narrow"/>
              </w:rPr>
              <w:t>2</w:t>
            </w:r>
            <w:r>
              <w:rPr>
                <w:rFonts w:ascii="Arial Narrow" w:eastAsia="Arial Narrow" w:hAnsi="Arial Narrow" w:cs="Arial Narrow"/>
              </w:rPr>
              <w:t>G}</w:t>
            </w:r>
          </w:p>
          <w:p w14:paraId="26CBEF6F" w14:textId="4F7D3D0C" w:rsidR="009505F2" w:rsidRDefault="009505F2" w:rsidP="009505F2">
            <w:pPr>
              <w:pStyle w:val="ListParagraph"/>
              <w:numPr>
                <w:ilvl w:val="0"/>
                <w:numId w:val="25"/>
              </w:numPr>
              <w:spacing w:after="0"/>
              <w:ind w:left="418" w:right="146" w:hanging="289"/>
              <w:jc w:val="both"/>
              <w:rPr>
                <w:rFonts w:ascii="Arial Narrow" w:eastAsia="Arial Narrow" w:hAnsi="Arial Narrow" w:cs="Arial Narrow"/>
              </w:rPr>
            </w:pPr>
            <w:r w:rsidRPr="00B51A7D">
              <w:rPr>
                <w:rFonts w:ascii="Arial Narrow" w:eastAsia="Arial Narrow" w:hAnsi="Arial Narrow" w:cs="Arial Narrow"/>
              </w:rPr>
              <w:t>${</w:t>
            </w:r>
            <w:r>
              <w:rPr>
                <w:rFonts w:ascii="Arial Narrow" w:eastAsia="Arial Narrow" w:hAnsi="Arial Narrow" w:cs="Arial Narrow"/>
              </w:rPr>
              <w:t>item</w:t>
            </w:r>
            <w:r w:rsidR="007A79A6">
              <w:rPr>
                <w:rFonts w:ascii="Arial Narrow" w:eastAsia="Arial Narrow" w:hAnsi="Arial Narrow" w:cs="Arial Narrow"/>
              </w:rPr>
              <w:t>2</w:t>
            </w:r>
            <w:r>
              <w:rPr>
                <w:rFonts w:ascii="Arial Narrow" w:eastAsia="Arial Narrow" w:hAnsi="Arial Narrow" w:cs="Arial Narrow"/>
              </w:rPr>
              <w:t>G</w:t>
            </w:r>
            <w:r w:rsidRPr="00B51A7D">
              <w:rPr>
                <w:rFonts w:ascii="Arial Narrow" w:eastAsia="Arial Narrow" w:hAnsi="Arial Narrow" w:cs="Arial Narrow"/>
              </w:rPr>
              <w:t>}</w:t>
            </w:r>
          </w:p>
          <w:p w14:paraId="5E16AAAA" w14:textId="76DE76B7" w:rsidR="009505F2" w:rsidRPr="009505F2" w:rsidRDefault="009505F2" w:rsidP="009505F2">
            <w:pPr>
              <w:spacing w:after="0"/>
              <w:ind w:right="146"/>
              <w:jc w:val="both"/>
              <w:rPr>
                <w:rFonts w:ascii="Arial Narrow" w:eastAsia="Arial Narrow" w:hAnsi="Arial Narrow" w:cs="Arial Narrow"/>
              </w:rPr>
            </w:pPr>
            <w:r w:rsidRPr="00B27994">
              <w:rPr>
                <w:rFonts w:ascii="Arial Narrow" w:eastAsia="Arial Narrow" w:hAnsi="Arial Narrow" w:cs="Arial Narrow"/>
              </w:rPr>
              <w:t>${/note</w:t>
            </w:r>
            <w:r w:rsidR="007A79A6">
              <w:rPr>
                <w:rFonts w:ascii="Arial Narrow" w:eastAsia="Arial Narrow" w:hAnsi="Arial Narrow" w:cs="Arial Narrow"/>
              </w:rPr>
              <w:t>2</w:t>
            </w:r>
            <w:r>
              <w:rPr>
                <w:rFonts w:ascii="Arial Narrow" w:eastAsia="Arial Narrow" w:hAnsi="Arial Narrow" w:cs="Arial Narrow"/>
              </w:rPr>
              <w:t>G</w:t>
            </w:r>
            <w:r w:rsidRPr="00B27994">
              <w:rPr>
                <w:rFonts w:ascii="Arial Narrow" w:eastAsia="Arial Narrow" w:hAnsi="Arial Narrow" w:cs="Arial Narrow"/>
              </w:rPr>
              <w:t>}</w:t>
            </w:r>
          </w:p>
        </w:tc>
      </w:tr>
      <w:tr w:rsidR="009505F2" w:rsidRPr="00A906E8" w14:paraId="0662A2C5" w14:textId="77777777" w:rsidTr="00B51A7D">
        <w:trPr>
          <w:trHeight w:val="865"/>
          <w:jc w:val="center"/>
        </w:trPr>
        <w:tc>
          <w:tcPr>
            <w:tcW w:w="1554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2F94F3" w14:textId="77777777" w:rsidR="009505F2" w:rsidRPr="00A906E8" w:rsidRDefault="009505F2" w:rsidP="009505F2">
            <w:pPr>
              <w:spacing w:after="0" w:line="240" w:lineRule="auto"/>
              <w:ind w:left="127" w:right="120"/>
              <w:rPr>
                <w:rFonts w:ascii="Arial Narrow" w:eastAsia="Times New Roman" w:hAnsi="Arial Narrow"/>
                <w:lang w:eastAsia="id-ID"/>
              </w:rPr>
            </w:pPr>
          </w:p>
        </w:tc>
        <w:tc>
          <w:tcPr>
            <w:tcW w:w="15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720798" w14:textId="3CC194D1" w:rsidR="009505F2" w:rsidRPr="00A906E8" w:rsidRDefault="009505F2" w:rsidP="009505F2">
            <w:pPr>
              <w:pStyle w:val="ListParagraph"/>
              <w:numPr>
                <w:ilvl w:val="0"/>
                <w:numId w:val="12"/>
              </w:numPr>
              <w:spacing w:after="0" w:line="240" w:lineRule="auto"/>
              <w:ind w:left="270" w:right="169" w:hanging="212"/>
              <w:textAlignment w:val="baseline"/>
              <w:rPr>
                <w:rFonts w:ascii="Arial Narrow" w:eastAsia="Times New Roman" w:hAnsi="Arial Narrow"/>
                <w:lang w:eastAsia="id-ID"/>
              </w:rPr>
            </w:pPr>
            <w:r w:rsidRPr="00A906E8">
              <w:rPr>
                <w:rFonts w:ascii="Arial Narrow" w:eastAsia="Times New Roman" w:hAnsi="Arial Narrow"/>
                <w:lang w:eastAsia="id-ID"/>
              </w:rPr>
              <w:t>Program dan Pengelolaan Program</w:t>
            </w:r>
          </w:p>
        </w:tc>
        <w:tc>
          <w:tcPr>
            <w:tcW w:w="30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0E8FD5" w14:textId="1F2DBB6C" w:rsidR="009505F2" w:rsidRPr="000A51AC" w:rsidRDefault="009505F2" w:rsidP="009505F2">
            <w:pPr>
              <w:spacing w:after="0"/>
              <w:ind w:right="146"/>
              <w:jc w:val="both"/>
              <w:rPr>
                <w:rFonts w:ascii="Arial Narrow" w:eastAsia="Arial Narrow" w:hAnsi="Arial Narrow" w:cs="Arial Narrow"/>
              </w:rPr>
            </w:pPr>
            <w:r>
              <w:rPr>
                <w:rFonts w:ascii="Arial Narrow" w:eastAsia="Arial Narrow" w:hAnsi="Arial Narrow" w:cs="Arial Narrow"/>
              </w:rPr>
              <w:t>${noteH}</w:t>
            </w:r>
          </w:p>
          <w:p w14:paraId="45694728" w14:textId="00E407E6" w:rsidR="009505F2" w:rsidRDefault="009505F2" w:rsidP="009505F2">
            <w:pPr>
              <w:pStyle w:val="ListParagraph"/>
              <w:numPr>
                <w:ilvl w:val="0"/>
                <w:numId w:val="25"/>
              </w:numPr>
              <w:spacing w:after="0"/>
              <w:ind w:left="418" w:right="146" w:hanging="289"/>
              <w:jc w:val="both"/>
              <w:rPr>
                <w:rFonts w:ascii="Arial Narrow" w:eastAsia="Arial Narrow" w:hAnsi="Arial Narrow" w:cs="Arial Narrow"/>
              </w:rPr>
            </w:pPr>
            <w:r w:rsidRPr="00B51A7D">
              <w:rPr>
                <w:rFonts w:ascii="Arial Narrow" w:eastAsia="Arial Narrow" w:hAnsi="Arial Narrow" w:cs="Arial Narrow"/>
              </w:rPr>
              <w:t>${</w:t>
            </w:r>
            <w:r>
              <w:rPr>
                <w:rFonts w:ascii="Arial Narrow" w:eastAsia="Arial Narrow" w:hAnsi="Arial Narrow" w:cs="Arial Narrow"/>
              </w:rPr>
              <w:t>itemH</w:t>
            </w:r>
            <w:r w:rsidRPr="00B51A7D">
              <w:rPr>
                <w:rFonts w:ascii="Arial Narrow" w:eastAsia="Arial Narrow" w:hAnsi="Arial Narrow" w:cs="Arial Narrow"/>
              </w:rPr>
              <w:t>}</w:t>
            </w:r>
          </w:p>
          <w:p w14:paraId="179A197A" w14:textId="3E48FF4A" w:rsidR="009505F2" w:rsidRPr="00B27994" w:rsidRDefault="009505F2" w:rsidP="009505F2">
            <w:pPr>
              <w:spacing w:after="0"/>
              <w:ind w:right="146"/>
              <w:jc w:val="both"/>
              <w:rPr>
                <w:rFonts w:ascii="Arial Narrow" w:eastAsia="Arial Narrow" w:hAnsi="Arial Narrow" w:cs="Arial Narrow"/>
              </w:rPr>
            </w:pPr>
            <w:r w:rsidRPr="00B27994">
              <w:rPr>
                <w:rFonts w:ascii="Arial Narrow" w:eastAsia="Arial Narrow" w:hAnsi="Arial Narrow" w:cs="Arial Narrow"/>
              </w:rPr>
              <w:t>${/note</w:t>
            </w:r>
            <w:r>
              <w:rPr>
                <w:rFonts w:ascii="Arial Narrow" w:eastAsia="Arial Narrow" w:hAnsi="Arial Narrow" w:cs="Arial Narrow"/>
              </w:rPr>
              <w:t>H</w:t>
            </w:r>
            <w:r w:rsidRPr="00B27994">
              <w:rPr>
                <w:rFonts w:ascii="Arial Narrow" w:eastAsia="Arial Narrow" w:hAnsi="Arial Narrow" w:cs="Arial Narrow"/>
              </w:rPr>
              <w:t>}</w:t>
            </w:r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777F3C" w14:textId="7CDBFB0B" w:rsidR="009505F2" w:rsidRPr="000A51AC" w:rsidRDefault="009505F2" w:rsidP="009505F2">
            <w:pPr>
              <w:spacing w:after="0"/>
              <w:ind w:right="146"/>
              <w:jc w:val="both"/>
              <w:rPr>
                <w:rFonts w:ascii="Arial Narrow" w:eastAsia="Arial Narrow" w:hAnsi="Arial Narrow" w:cs="Arial Narrow"/>
              </w:rPr>
            </w:pPr>
            <w:r>
              <w:rPr>
                <w:rFonts w:ascii="Arial Narrow" w:eastAsia="Arial Narrow" w:hAnsi="Arial Narrow" w:cs="Arial Narrow"/>
              </w:rPr>
              <w:t>${note</w:t>
            </w:r>
            <w:r w:rsidR="007A79A6">
              <w:rPr>
                <w:rFonts w:ascii="Arial Narrow" w:eastAsia="Arial Narrow" w:hAnsi="Arial Narrow" w:cs="Arial Narrow"/>
              </w:rPr>
              <w:t>2</w:t>
            </w:r>
            <w:r>
              <w:rPr>
                <w:rFonts w:ascii="Arial Narrow" w:eastAsia="Arial Narrow" w:hAnsi="Arial Narrow" w:cs="Arial Narrow"/>
              </w:rPr>
              <w:t>H}</w:t>
            </w:r>
          </w:p>
          <w:p w14:paraId="11590C8C" w14:textId="1E3ACE02" w:rsidR="009505F2" w:rsidRDefault="009505F2" w:rsidP="009505F2">
            <w:pPr>
              <w:pStyle w:val="ListParagraph"/>
              <w:numPr>
                <w:ilvl w:val="0"/>
                <w:numId w:val="25"/>
              </w:numPr>
              <w:spacing w:after="0"/>
              <w:ind w:left="418" w:right="146" w:hanging="289"/>
              <w:jc w:val="both"/>
              <w:rPr>
                <w:rFonts w:ascii="Arial Narrow" w:eastAsia="Arial Narrow" w:hAnsi="Arial Narrow" w:cs="Arial Narrow"/>
              </w:rPr>
            </w:pPr>
            <w:r w:rsidRPr="00B51A7D">
              <w:rPr>
                <w:rFonts w:ascii="Arial Narrow" w:eastAsia="Arial Narrow" w:hAnsi="Arial Narrow" w:cs="Arial Narrow"/>
              </w:rPr>
              <w:t>${</w:t>
            </w:r>
            <w:r>
              <w:rPr>
                <w:rFonts w:ascii="Arial Narrow" w:eastAsia="Arial Narrow" w:hAnsi="Arial Narrow" w:cs="Arial Narrow"/>
              </w:rPr>
              <w:t>item</w:t>
            </w:r>
            <w:r w:rsidR="007A79A6">
              <w:rPr>
                <w:rFonts w:ascii="Arial Narrow" w:eastAsia="Arial Narrow" w:hAnsi="Arial Narrow" w:cs="Arial Narrow"/>
              </w:rPr>
              <w:t>2</w:t>
            </w:r>
            <w:r>
              <w:rPr>
                <w:rFonts w:ascii="Arial Narrow" w:eastAsia="Arial Narrow" w:hAnsi="Arial Narrow" w:cs="Arial Narrow"/>
              </w:rPr>
              <w:t>H</w:t>
            </w:r>
            <w:r w:rsidRPr="00B51A7D">
              <w:rPr>
                <w:rFonts w:ascii="Arial Narrow" w:eastAsia="Arial Narrow" w:hAnsi="Arial Narrow" w:cs="Arial Narrow"/>
              </w:rPr>
              <w:t>}</w:t>
            </w:r>
          </w:p>
          <w:p w14:paraId="0DD02D32" w14:textId="50FDE3B0" w:rsidR="009505F2" w:rsidRPr="009505F2" w:rsidRDefault="009505F2" w:rsidP="009505F2">
            <w:pPr>
              <w:spacing w:after="0"/>
              <w:ind w:right="146"/>
              <w:jc w:val="both"/>
              <w:rPr>
                <w:rFonts w:ascii="Arial Narrow" w:eastAsia="Arial Narrow" w:hAnsi="Arial Narrow" w:cs="Arial Narrow"/>
              </w:rPr>
            </w:pPr>
            <w:r w:rsidRPr="00B27994">
              <w:rPr>
                <w:rFonts w:ascii="Arial Narrow" w:eastAsia="Arial Narrow" w:hAnsi="Arial Narrow" w:cs="Arial Narrow"/>
              </w:rPr>
              <w:t>${/note</w:t>
            </w:r>
            <w:r w:rsidR="007A79A6">
              <w:rPr>
                <w:rFonts w:ascii="Arial Narrow" w:eastAsia="Arial Narrow" w:hAnsi="Arial Narrow" w:cs="Arial Narrow"/>
              </w:rPr>
              <w:t>2</w:t>
            </w:r>
            <w:r>
              <w:rPr>
                <w:rFonts w:ascii="Arial Narrow" w:eastAsia="Arial Narrow" w:hAnsi="Arial Narrow" w:cs="Arial Narrow"/>
              </w:rPr>
              <w:t>H</w:t>
            </w:r>
            <w:r w:rsidRPr="00B27994">
              <w:rPr>
                <w:rFonts w:ascii="Arial Narrow" w:eastAsia="Arial Narrow" w:hAnsi="Arial Narrow" w:cs="Arial Narrow"/>
              </w:rPr>
              <w:t>}</w:t>
            </w:r>
          </w:p>
        </w:tc>
      </w:tr>
    </w:tbl>
    <w:p w14:paraId="578758BF" w14:textId="77777777" w:rsidR="006839AC" w:rsidRDefault="006839AC" w:rsidP="00925AFC">
      <w:pPr>
        <w:spacing w:after="0" w:line="240" w:lineRule="auto"/>
        <w:jc w:val="both"/>
        <w:rPr>
          <w:rFonts w:ascii="Arial Narrow" w:eastAsia="Times New Roman" w:hAnsi="Arial Narrow"/>
          <w:b/>
          <w:bCs/>
          <w:lang w:eastAsia="id-ID"/>
        </w:rPr>
      </w:pPr>
    </w:p>
    <w:p w14:paraId="3B9FDAFB" w14:textId="4081982B" w:rsidR="00925AFC" w:rsidRPr="00A906E8" w:rsidRDefault="00925AFC" w:rsidP="00925AFC">
      <w:pPr>
        <w:spacing w:after="0" w:line="240" w:lineRule="auto"/>
        <w:jc w:val="both"/>
        <w:rPr>
          <w:rFonts w:ascii="Arial Narrow" w:eastAsia="Times New Roman" w:hAnsi="Arial Narrow"/>
          <w:color w:val="FF0000"/>
          <w:lang w:eastAsia="id-ID"/>
        </w:rPr>
      </w:pPr>
      <w:r w:rsidRPr="00A906E8">
        <w:rPr>
          <w:rFonts w:ascii="Arial Narrow" w:eastAsia="Times New Roman" w:hAnsi="Arial Narrow"/>
          <w:b/>
          <w:bCs/>
          <w:lang w:eastAsia="id-ID"/>
        </w:rPr>
        <w:t xml:space="preserve">Semua </w:t>
      </w:r>
      <w:r w:rsidR="00184A20">
        <w:rPr>
          <w:rFonts w:ascii="Arial Narrow" w:eastAsia="Times New Roman" w:hAnsi="Arial Narrow"/>
          <w:b/>
          <w:bCs/>
          <w:lang w:eastAsia="id-ID"/>
        </w:rPr>
        <w:t>b</w:t>
      </w:r>
      <w:r w:rsidRPr="00A906E8">
        <w:rPr>
          <w:rFonts w:ascii="Arial Narrow" w:eastAsia="Times New Roman" w:hAnsi="Arial Narrow"/>
          <w:b/>
          <w:bCs/>
          <w:lang w:eastAsia="id-ID"/>
        </w:rPr>
        <w:t xml:space="preserve">ukti </w:t>
      </w:r>
      <w:r w:rsidR="00184A20">
        <w:rPr>
          <w:rFonts w:ascii="Arial Narrow" w:eastAsia="Times New Roman" w:hAnsi="Arial Narrow"/>
          <w:b/>
          <w:bCs/>
          <w:lang w:eastAsia="id-ID"/>
        </w:rPr>
        <w:t>f</w:t>
      </w:r>
      <w:r w:rsidRPr="00A906E8">
        <w:rPr>
          <w:rFonts w:ascii="Arial Narrow" w:eastAsia="Times New Roman" w:hAnsi="Arial Narrow"/>
          <w:b/>
          <w:bCs/>
          <w:lang w:eastAsia="id-ID"/>
        </w:rPr>
        <w:t>isik diu</w:t>
      </w:r>
      <w:r w:rsidR="006839AC">
        <w:rPr>
          <w:rFonts w:ascii="Arial Narrow" w:eastAsia="Times New Roman" w:hAnsi="Arial Narrow"/>
          <w:b/>
          <w:bCs/>
          <w:lang w:eastAsia="id-ID"/>
        </w:rPr>
        <w:t xml:space="preserve">nggah </w:t>
      </w:r>
      <w:r w:rsidRPr="00A906E8">
        <w:rPr>
          <w:rFonts w:ascii="Arial Narrow" w:eastAsia="Times New Roman" w:hAnsi="Arial Narrow"/>
          <w:b/>
          <w:bCs/>
          <w:lang w:eastAsia="id-ID"/>
        </w:rPr>
        <w:t>paling lambat 3 hari kerja setelah visitasi</w:t>
      </w:r>
      <w:r w:rsidR="006839AC">
        <w:rPr>
          <w:rFonts w:ascii="Arial Narrow" w:eastAsia="Times New Roman" w:hAnsi="Arial Narrow"/>
          <w:b/>
          <w:bCs/>
          <w:lang w:eastAsia="id-ID"/>
        </w:rPr>
        <w:t xml:space="preserve"> yang </w:t>
      </w:r>
      <w:r w:rsidRPr="00A906E8">
        <w:rPr>
          <w:rFonts w:ascii="Arial Narrow" w:eastAsia="Times New Roman" w:hAnsi="Arial Narrow"/>
          <w:b/>
          <w:bCs/>
          <w:lang w:eastAsia="id-ID"/>
        </w:rPr>
        <w:t xml:space="preserve">dibuka sejak </w:t>
      </w:r>
      <w:r w:rsidR="006839AC">
        <w:rPr>
          <w:rFonts w:ascii="Arial Narrow" w:eastAsia="Times New Roman" w:hAnsi="Arial Narrow"/>
          <w:b/>
          <w:bCs/>
          <w:color w:val="FF0000"/>
          <w:lang w:eastAsia="id-ID"/>
        </w:rPr>
        <w:t>${start</w:t>
      </w:r>
      <w:r w:rsidR="0052057E">
        <w:rPr>
          <w:rFonts w:ascii="Arial Narrow" w:eastAsia="Times New Roman" w:hAnsi="Arial Narrow"/>
          <w:b/>
          <w:bCs/>
          <w:color w:val="FF0000"/>
          <w:lang w:eastAsia="id-ID"/>
        </w:rPr>
        <w:t>_r</w:t>
      </w:r>
      <w:r w:rsidR="006839AC">
        <w:rPr>
          <w:rFonts w:ascii="Arial Narrow" w:eastAsia="Times New Roman" w:hAnsi="Arial Narrow"/>
          <w:b/>
          <w:bCs/>
          <w:color w:val="FF0000"/>
          <w:lang w:eastAsia="id-ID"/>
        </w:rPr>
        <w:t>eupload}</w:t>
      </w:r>
      <w:r w:rsidRPr="00A906E8">
        <w:rPr>
          <w:rFonts w:ascii="Arial Narrow" w:eastAsia="Times New Roman" w:hAnsi="Arial Narrow"/>
          <w:b/>
          <w:bCs/>
          <w:color w:val="FF0000"/>
          <w:lang w:eastAsia="id-ID"/>
        </w:rPr>
        <w:t xml:space="preserve"> s/d </w:t>
      </w:r>
      <w:r w:rsidR="006839AC">
        <w:rPr>
          <w:rFonts w:ascii="Arial Narrow" w:eastAsia="Times New Roman" w:hAnsi="Arial Narrow"/>
          <w:b/>
          <w:bCs/>
          <w:color w:val="FF0000"/>
          <w:lang w:eastAsia="id-ID"/>
        </w:rPr>
        <w:t>${end</w:t>
      </w:r>
      <w:r w:rsidR="0052057E">
        <w:rPr>
          <w:rFonts w:ascii="Arial Narrow" w:eastAsia="Times New Roman" w:hAnsi="Arial Narrow"/>
          <w:b/>
          <w:bCs/>
          <w:color w:val="FF0000"/>
          <w:lang w:eastAsia="id-ID"/>
        </w:rPr>
        <w:t>_r</w:t>
      </w:r>
      <w:r w:rsidR="006839AC">
        <w:rPr>
          <w:rFonts w:ascii="Arial Narrow" w:eastAsia="Times New Roman" w:hAnsi="Arial Narrow"/>
          <w:b/>
          <w:bCs/>
          <w:color w:val="FF0000"/>
          <w:lang w:eastAsia="id-ID"/>
        </w:rPr>
        <w:t>eupload}</w:t>
      </w:r>
      <w:r w:rsidRPr="00A906E8">
        <w:rPr>
          <w:rFonts w:ascii="Arial Narrow" w:eastAsia="Times New Roman" w:hAnsi="Arial Narrow"/>
          <w:b/>
          <w:bCs/>
          <w:color w:val="FF0000"/>
          <w:lang w:eastAsia="id-ID"/>
        </w:rPr>
        <w:t xml:space="preserve"> Pukul 23.59 WIB</w:t>
      </w:r>
      <w:r w:rsidRPr="00A906E8">
        <w:rPr>
          <w:rFonts w:ascii="Arial Narrow" w:eastAsia="Times New Roman" w:hAnsi="Arial Narrow"/>
          <w:b/>
          <w:bCs/>
          <w:lang w:eastAsia="id-ID"/>
        </w:rPr>
        <w:t xml:space="preserve">. Penilaian ulang akan dimulai </w:t>
      </w:r>
      <w:r w:rsidR="006839AC">
        <w:rPr>
          <w:rFonts w:ascii="Arial Narrow" w:eastAsia="Times New Roman" w:hAnsi="Arial Narrow"/>
          <w:b/>
          <w:bCs/>
          <w:color w:val="FF0000"/>
          <w:lang w:eastAsia="id-ID"/>
        </w:rPr>
        <w:t>${start</w:t>
      </w:r>
      <w:r w:rsidR="0052057E">
        <w:rPr>
          <w:rFonts w:ascii="Arial Narrow" w:eastAsia="Times New Roman" w:hAnsi="Arial Narrow"/>
          <w:b/>
          <w:bCs/>
          <w:color w:val="FF0000"/>
          <w:lang w:eastAsia="id-ID"/>
        </w:rPr>
        <w:t>_r</w:t>
      </w:r>
      <w:r w:rsidR="006839AC">
        <w:rPr>
          <w:rFonts w:ascii="Arial Narrow" w:eastAsia="Times New Roman" w:hAnsi="Arial Narrow"/>
          <w:b/>
          <w:bCs/>
          <w:color w:val="FF0000"/>
          <w:lang w:eastAsia="id-ID"/>
        </w:rPr>
        <w:t>egrade}</w:t>
      </w:r>
      <w:r w:rsidRPr="00A906E8">
        <w:rPr>
          <w:rFonts w:ascii="Arial Narrow" w:eastAsia="Times New Roman" w:hAnsi="Arial Narrow"/>
          <w:b/>
          <w:bCs/>
          <w:color w:val="FF0000"/>
          <w:lang w:eastAsia="id-ID"/>
        </w:rPr>
        <w:t>.</w:t>
      </w:r>
    </w:p>
    <w:p w14:paraId="0CE7330A" w14:textId="7DC9A3DA" w:rsidR="005C1059" w:rsidRPr="00A906E8" w:rsidRDefault="005C1059" w:rsidP="00925AFC">
      <w:pPr>
        <w:spacing w:after="0" w:line="240" w:lineRule="auto"/>
        <w:jc w:val="both"/>
        <w:rPr>
          <w:rFonts w:ascii="Arial Narrow" w:eastAsia="Times New Roman" w:hAnsi="Arial Narrow"/>
          <w:lang w:eastAsia="id-ID"/>
        </w:rPr>
      </w:pPr>
    </w:p>
    <w:sectPr w:rsidR="005C1059" w:rsidRPr="00A906E8" w:rsidSect="005C5B51">
      <w:type w:val="continuous"/>
      <w:pgSz w:w="11907" w:h="16839" w:code="9"/>
      <w:pgMar w:top="99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9BB0851"/>
    <w:multiLevelType w:val="hybridMultilevel"/>
    <w:tmpl w:val="7968F306"/>
    <w:lvl w:ilvl="0" w:tplc="0421000F">
      <w:start w:val="1"/>
      <w:numFmt w:val="decimal"/>
      <w:lvlText w:val="%1.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A657AAF"/>
    <w:multiLevelType w:val="hybridMultilevel"/>
    <w:tmpl w:val="CDE08386"/>
    <w:lvl w:ilvl="0" w:tplc="0421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0BE50B11"/>
    <w:multiLevelType w:val="hybridMultilevel"/>
    <w:tmpl w:val="85D6F026"/>
    <w:lvl w:ilvl="0" w:tplc="D4C631A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EF4685D"/>
    <w:multiLevelType w:val="hybridMultilevel"/>
    <w:tmpl w:val="032C06D2"/>
    <w:lvl w:ilvl="0" w:tplc="0421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10DA2356"/>
    <w:multiLevelType w:val="multilevel"/>
    <w:tmpl w:val="B88A1920"/>
    <w:lvl w:ilvl="0">
      <w:start w:val="2"/>
      <w:numFmt w:val="decimal"/>
      <w:lvlText w:val="%1."/>
      <w:lvlJc w:val="left"/>
      <w:pPr>
        <w:ind w:left="1080" w:hanging="360"/>
      </w:pPr>
      <w:rPr>
        <w:rFonts w:hint="default"/>
        <w:b w:val="0"/>
      </w:rPr>
    </w:lvl>
    <w:lvl w:ilvl="1">
      <w:start w:val="1"/>
      <w:numFmt w:val="lowerLetter"/>
      <w:lvlText w:val="%2."/>
      <w:lvlJc w:val="left"/>
      <w:pPr>
        <w:ind w:left="180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52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324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96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68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40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612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840" w:hanging="180"/>
      </w:pPr>
      <w:rPr>
        <w:rFonts w:hint="default"/>
      </w:rPr>
    </w:lvl>
  </w:abstractNum>
  <w:abstractNum w:abstractNumId="5" w15:restartNumberingAfterBreak="0">
    <w:nsid w:val="16404A8B"/>
    <w:multiLevelType w:val="hybridMultilevel"/>
    <w:tmpl w:val="032C06D2"/>
    <w:lvl w:ilvl="0" w:tplc="0421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1AE61720"/>
    <w:multiLevelType w:val="hybridMultilevel"/>
    <w:tmpl w:val="C0EEEFDC"/>
    <w:lvl w:ilvl="0" w:tplc="0421000F">
      <w:start w:val="1"/>
      <w:numFmt w:val="decimal"/>
      <w:lvlText w:val="%1.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F8C76B4"/>
    <w:multiLevelType w:val="hybridMultilevel"/>
    <w:tmpl w:val="2F10D33E"/>
    <w:lvl w:ilvl="0" w:tplc="B34E61B8">
      <w:numFmt w:val="bullet"/>
      <w:lvlText w:val="-"/>
      <w:lvlJc w:val="left"/>
      <w:pPr>
        <w:ind w:left="720" w:hanging="360"/>
      </w:pPr>
      <w:rPr>
        <w:rFonts w:ascii="Arial Narrow" w:eastAsia="Calibri" w:hAnsi="Arial Narrow" w:cs="Times New Roman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1156DF3"/>
    <w:multiLevelType w:val="hybridMultilevel"/>
    <w:tmpl w:val="C4C8E35C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6B163FB"/>
    <w:multiLevelType w:val="hybridMultilevel"/>
    <w:tmpl w:val="CB84137C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7E04890"/>
    <w:multiLevelType w:val="hybridMultilevel"/>
    <w:tmpl w:val="C0EEEFDC"/>
    <w:lvl w:ilvl="0" w:tplc="0421000F">
      <w:start w:val="1"/>
      <w:numFmt w:val="decimal"/>
      <w:lvlText w:val="%1.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B9F7773"/>
    <w:multiLevelType w:val="hybridMultilevel"/>
    <w:tmpl w:val="CDE08386"/>
    <w:lvl w:ilvl="0" w:tplc="0421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46590190"/>
    <w:multiLevelType w:val="multilevel"/>
    <w:tmpl w:val="599C316C"/>
    <w:lvl w:ilvl="0">
      <w:start w:val="1"/>
      <w:numFmt w:val="decimal"/>
      <w:lvlText w:val="%1."/>
      <w:lvlJc w:val="left"/>
      <w:pPr>
        <w:ind w:left="1080" w:hanging="360"/>
      </w:pPr>
      <w:rPr>
        <w:b w:val="0"/>
      </w:r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480C392B"/>
    <w:multiLevelType w:val="hybridMultilevel"/>
    <w:tmpl w:val="CDE08386"/>
    <w:lvl w:ilvl="0" w:tplc="0421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" w15:restartNumberingAfterBreak="0">
    <w:nsid w:val="554159DD"/>
    <w:multiLevelType w:val="hybridMultilevel"/>
    <w:tmpl w:val="62EA000C"/>
    <w:lvl w:ilvl="0" w:tplc="38090001">
      <w:start w:val="1"/>
      <w:numFmt w:val="bullet"/>
      <w:lvlText w:val=""/>
      <w:lvlJc w:val="left"/>
      <w:pPr>
        <w:ind w:left="458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178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1898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618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338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058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4778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498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218" w:hanging="360"/>
      </w:pPr>
      <w:rPr>
        <w:rFonts w:ascii="Wingdings" w:hAnsi="Wingdings" w:hint="default"/>
      </w:rPr>
    </w:lvl>
  </w:abstractNum>
  <w:abstractNum w:abstractNumId="15" w15:restartNumberingAfterBreak="0">
    <w:nsid w:val="55DF2678"/>
    <w:multiLevelType w:val="hybridMultilevel"/>
    <w:tmpl w:val="FFAAC882"/>
    <w:lvl w:ilvl="0" w:tplc="38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C253B2D"/>
    <w:multiLevelType w:val="hybridMultilevel"/>
    <w:tmpl w:val="A78E60EE"/>
    <w:lvl w:ilvl="0" w:tplc="0421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CB726F2"/>
    <w:multiLevelType w:val="hybridMultilevel"/>
    <w:tmpl w:val="AFACD82C"/>
    <w:lvl w:ilvl="0" w:tplc="0421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FB9171F"/>
    <w:multiLevelType w:val="hybridMultilevel"/>
    <w:tmpl w:val="CDE08386"/>
    <w:lvl w:ilvl="0" w:tplc="0421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6403091D"/>
    <w:multiLevelType w:val="hybridMultilevel"/>
    <w:tmpl w:val="938E38F0"/>
    <w:lvl w:ilvl="0" w:tplc="0421000F">
      <w:start w:val="1"/>
      <w:numFmt w:val="decimal"/>
      <w:lvlText w:val="%1.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583178A"/>
    <w:multiLevelType w:val="hybridMultilevel"/>
    <w:tmpl w:val="30826BA2"/>
    <w:lvl w:ilvl="0" w:tplc="8E166826">
      <w:start w:val="1"/>
      <w:numFmt w:val="decimal"/>
      <w:lvlText w:val="%1."/>
      <w:lvlJc w:val="left"/>
      <w:pPr>
        <w:ind w:left="1080" w:hanging="360"/>
      </w:pPr>
      <w:rPr>
        <w:rFonts w:hint="default"/>
        <w:color w:val="000000" w:themeColor="text1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65F95ABB"/>
    <w:multiLevelType w:val="hybridMultilevel"/>
    <w:tmpl w:val="02B051C8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76D1A04"/>
    <w:multiLevelType w:val="hybridMultilevel"/>
    <w:tmpl w:val="CDE08386"/>
    <w:lvl w:ilvl="0" w:tplc="0421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3" w15:restartNumberingAfterBreak="0">
    <w:nsid w:val="69953CFF"/>
    <w:multiLevelType w:val="hybridMultilevel"/>
    <w:tmpl w:val="94561204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B974574"/>
    <w:multiLevelType w:val="hybridMultilevel"/>
    <w:tmpl w:val="7D2475FE"/>
    <w:lvl w:ilvl="0" w:tplc="38090001">
      <w:start w:val="1"/>
      <w:numFmt w:val="bullet"/>
      <w:lvlText w:val=""/>
      <w:lvlJc w:val="left"/>
      <w:pPr>
        <w:ind w:left="458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178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1898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618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338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058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4778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498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218" w:hanging="360"/>
      </w:pPr>
      <w:rPr>
        <w:rFonts w:ascii="Wingdings" w:hAnsi="Wingdings" w:hint="default"/>
      </w:rPr>
    </w:lvl>
  </w:abstractNum>
  <w:abstractNum w:abstractNumId="25" w15:restartNumberingAfterBreak="0">
    <w:nsid w:val="6BA323C5"/>
    <w:multiLevelType w:val="hybridMultilevel"/>
    <w:tmpl w:val="7968F306"/>
    <w:lvl w:ilvl="0" w:tplc="0421000F">
      <w:start w:val="1"/>
      <w:numFmt w:val="decimal"/>
      <w:lvlText w:val="%1.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70F25690"/>
    <w:multiLevelType w:val="hybridMultilevel"/>
    <w:tmpl w:val="37DAEF7A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21906C4"/>
    <w:multiLevelType w:val="hybridMultilevel"/>
    <w:tmpl w:val="CDE08386"/>
    <w:lvl w:ilvl="0" w:tplc="0421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8" w15:restartNumberingAfterBreak="0">
    <w:nsid w:val="7ECE7E89"/>
    <w:multiLevelType w:val="hybridMultilevel"/>
    <w:tmpl w:val="938E38F0"/>
    <w:lvl w:ilvl="0" w:tplc="0421000F">
      <w:start w:val="1"/>
      <w:numFmt w:val="decimal"/>
      <w:lvlText w:val="%1."/>
      <w:lvlJc w:val="left"/>
      <w:pPr>
        <w:ind w:left="1919" w:hanging="360"/>
      </w:pPr>
    </w:lvl>
    <w:lvl w:ilvl="1" w:tplc="04210019" w:tentative="1">
      <w:start w:val="1"/>
      <w:numFmt w:val="lowerLetter"/>
      <w:lvlText w:val="%2."/>
      <w:lvlJc w:val="left"/>
      <w:pPr>
        <w:ind w:left="2639" w:hanging="360"/>
      </w:pPr>
    </w:lvl>
    <w:lvl w:ilvl="2" w:tplc="0421001B" w:tentative="1">
      <w:start w:val="1"/>
      <w:numFmt w:val="lowerRoman"/>
      <w:lvlText w:val="%3."/>
      <w:lvlJc w:val="right"/>
      <w:pPr>
        <w:ind w:left="3359" w:hanging="180"/>
      </w:pPr>
    </w:lvl>
    <w:lvl w:ilvl="3" w:tplc="0421000F" w:tentative="1">
      <w:start w:val="1"/>
      <w:numFmt w:val="decimal"/>
      <w:lvlText w:val="%4."/>
      <w:lvlJc w:val="left"/>
      <w:pPr>
        <w:ind w:left="4079" w:hanging="360"/>
      </w:pPr>
    </w:lvl>
    <w:lvl w:ilvl="4" w:tplc="04210019" w:tentative="1">
      <w:start w:val="1"/>
      <w:numFmt w:val="lowerLetter"/>
      <w:lvlText w:val="%5."/>
      <w:lvlJc w:val="left"/>
      <w:pPr>
        <w:ind w:left="4799" w:hanging="360"/>
      </w:pPr>
    </w:lvl>
    <w:lvl w:ilvl="5" w:tplc="0421001B" w:tentative="1">
      <w:start w:val="1"/>
      <w:numFmt w:val="lowerRoman"/>
      <w:lvlText w:val="%6."/>
      <w:lvlJc w:val="right"/>
      <w:pPr>
        <w:ind w:left="5519" w:hanging="180"/>
      </w:pPr>
    </w:lvl>
    <w:lvl w:ilvl="6" w:tplc="0421000F" w:tentative="1">
      <w:start w:val="1"/>
      <w:numFmt w:val="decimal"/>
      <w:lvlText w:val="%7."/>
      <w:lvlJc w:val="left"/>
      <w:pPr>
        <w:ind w:left="6239" w:hanging="360"/>
      </w:pPr>
    </w:lvl>
    <w:lvl w:ilvl="7" w:tplc="04210019" w:tentative="1">
      <w:start w:val="1"/>
      <w:numFmt w:val="lowerLetter"/>
      <w:lvlText w:val="%8."/>
      <w:lvlJc w:val="left"/>
      <w:pPr>
        <w:ind w:left="6959" w:hanging="360"/>
      </w:pPr>
    </w:lvl>
    <w:lvl w:ilvl="8" w:tplc="0421001B" w:tentative="1">
      <w:start w:val="1"/>
      <w:numFmt w:val="lowerRoman"/>
      <w:lvlText w:val="%9."/>
      <w:lvlJc w:val="right"/>
      <w:pPr>
        <w:ind w:left="7679" w:hanging="180"/>
      </w:pPr>
    </w:lvl>
  </w:abstractNum>
  <w:num w:numId="1" w16cid:durableId="2054235183">
    <w:abstractNumId w:val="20"/>
  </w:num>
  <w:num w:numId="2" w16cid:durableId="1417439320">
    <w:abstractNumId w:val="13"/>
  </w:num>
  <w:num w:numId="3" w16cid:durableId="1348945553">
    <w:abstractNumId w:val="1"/>
  </w:num>
  <w:num w:numId="4" w16cid:durableId="756246366">
    <w:abstractNumId w:val="27"/>
  </w:num>
  <w:num w:numId="5" w16cid:durableId="1423406263">
    <w:abstractNumId w:val="18"/>
  </w:num>
  <w:num w:numId="6" w16cid:durableId="2082871199">
    <w:abstractNumId w:val="5"/>
  </w:num>
  <w:num w:numId="7" w16cid:durableId="1666712297">
    <w:abstractNumId w:val="3"/>
  </w:num>
  <w:num w:numId="8" w16cid:durableId="1846940063">
    <w:abstractNumId w:val="22"/>
  </w:num>
  <w:num w:numId="9" w16cid:durableId="753863080">
    <w:abstractNumId w:val="11"/>
  </w:num>
  <w:num w:numId="10" w16cid:durableId="1300381963">
    <w:abstractNumId w:val="12"/>
  </w:num>
  <w:num w:numId="11" w16cid:durableId="884608919">
    <w:abstractNumId w:val="19"/>
  </w:num>
  <w:num w:numId="12" w16cid:durableId="953368883">
    <w:abstractNumId w:val="28"/>
  </w:num>
  <w:num w:numId="13" w16cid:durableId="1595939337">
    <w:abstractNumId w:val="6"/>
  </w:num>
  <w:num w:numId="14" w16cid:durableId="206914064">
    <w:abstractNumId w:val="10"/>
  </w:num>
  <w:num w:numId="15" w16cid:durableId="558513531">
    <w:abstractNumId w:val="25"/>
  </w:num>
  <w:num w:numId="16" w16cid:durableId="1886747371">
    <w:abstractNumId w:val="0"/>
  </w:num>
  <w:num w:numId="17" w16cid:durableId="542130947">
    <w:abstractNumId w:val="9"/>
  </w:num>
  <w:num w:numId="18" w16cid:durableId="1670522434">
    <w:abstractNumId w:val="8"/>
  </w:num>
  <w:num w:numId="19" w16cid:durableId="1230535802">
    <w:abstractNumId w:val="17"/>
  </w:num>
  <w:num w:numId="20" w16cid:durableId="1086269307">
    <w:abstractNumId w:val="16"/>
  </w:num>
  <w:num w:numId="21" w16cid:durableId="184561772">
    <w:abstractNumId w:val="26"/>
  </w:num>
  <w:num w:numId="22" w16cid:durableId="1112557112">
    <w:abstractNumId w:val="21"/>
  </w:num>
  <w:num w:numId="23" w16cid:durableId="1855460311">
    <w:abstractNumId w:val="23"/>
  </w:num>
  <w:num w:numId="24" w16cid:durableId="494731675">
    <w:abstractNumId w:val="14"/>
  </w:num>
  <w:num w:numId="25" w16cid:durableId="1180778438">
    <w:abstractNumId w:val="24"/>
  </w:num>
  <w:num w:numId="26" w16cid:durableId="961572691">
    <w:abstractNumId w:val="15"/>
  </w:num>
  <w:num w:numId="27" w16cid:durableId="487595161">
    <w:abstractNumId w:val="7"/>
  </w:num>
  <w:num w:numId="28" w16cid:durableId="809713738">
    <w:abstractNumId w:val="4"/>
  </w:num>
  <w:num w:numId="29" w16cid:durableId="894848872">
    <w:abstractNumId w:val="2"/>
  </w:num>
  <w:numIdMacAtCleanup w:val="2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attachedTemplate r:id="rId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76C18"/>
    <w:rsid w:val="000021E4"/>
    <w:rsid w:val="00007CFA"/>
    <w:rsid w:val="00010A00"/>
    <w:rsid w:val="00011B69"/>
    <w:rsid w:val="00016187"/>
    <w:rsid w:val="00016FBA"/>
    <w:rsid w:val="0002048C"/>
    <w:rsid w:val="00020735"/>
    <w:rsid w:val="000244B7"/>
    <w:rsid w:val="000245E2"/>
    <w:rsid w:val="000329DB"/>
    <w:rsid w:val="000341A7"/>
    <w:rsid w:val="00037EC6"/>
    <w:rsid w:val="0004623C"/>
    <w:rsid w:val="000463B3"/>
    <w:rsid w:val="00046752"/>
    <w:rsid w:val="00046BD9"/>
    <w:rsid w:val="00050646"/>
    <w:rsid w:val="00050D24"/>
    <w:rsid w:val="00057454"/>
    <w:rsid w:val="00057CAE"/>
    <w:rsid w:val="00057F13"/>
    <w:rsid w:val="00060B1D"/>
    <w:rsid w:val="00062CA3"/>
    <w:rsid w:val="00064A2E"/>
    <w:rsid w:val="00064F44"/>
    <w:rsid w:val="00082DDA"/>
    <w:rsid w:val="00084430"/>
    <w:rsid w:val="00087D2A"/>
    <w:rsid w:val="00091D61"/>
    <w:rsid w:val="0009253F"/>
    <w:rsid w:val="000940DE"/>
    <w:rsid w:val="000A137D"/>
    <w:rsid w:val="000A3653"/>
    <w:rsid w:val="000A51AC"/>
    <w:rsid w:val="000B0D90"/>
    <w:rsid w:val="000C51E6"/>
    <w:rsid w:val="000D0F09"/>
    <w:rsid w:val="000E088B"/>
    <w:rsid w:val="000E14D2"/>
    <w:rsid w:val="000E2BA0"/>
    <w:rsid w:val="000E5283"/>
    <w:rsid w:val="000F277F"/>
    <w:rsid w:val="000F4AC9"/>
    <w:rsid w:val="000F75B4"/>
    <w:rsid w:val="00100ACF"/>
    <w:rsid w:val="00105896"/>
    <w:rsid w:val="001074F0"/>
    <w:rsid w:val="00110463"/>
    <w:rsid w:val="00115413"/>
    <w:rsid w:val="001154D6"/>
    <w:rsid w:val="00116987"/>
    <w:rsid w:val="001172E2"/>
    <w:rsid w:val="00117CFF"/>
    <w:rsid w:val="00121B3B"/>
    <w:rsid w:val="001231D7"/>
    <w:rsid w:val="00125BA3"/>
    <w:rsid w:val="001270CE"/>
    <w:rsid w:val="00132725"/>
    <w:rsid w:val="001328BE"/>
    <w:rsid w:val="00137072"/>
    <w:rsid w:val="00137187"/>
    <w:rsid w:val="001403A9"/>
    <w:rsid w:val="0014687A"/>
    <w:rsid w:val="00146DE3"/>
    <w:rsid w:val="00147BC1"/>
    <w:rsid w:val="00147FD0"/>
    <w:rsid w:val="00153BE8"/>
    <w:rsid w:val="00155DE8"/>
    <w:rsid w:val="0015631D"/>
    <w:rsid w:val="00160325"/>
    <w:rsid w:val="00161965"/>
    <w:rsid w:val="00163A97"/>
    <w:rsid w:val="00167946"/>
    <w:rsid w:val="00171AB8"/>
    <w:rsid w:val="00172049"/>
    <w:rsid w:val="0017547D"/>
    <w:rsid w:val="001840A3"/>
    <w:rsid w:val="00184A20"/>
    <w:rsid w:val="00184FC5"/>
    <w:rsid w:val="001851B2"/>
    <w:rsid w:val="00195173"/>
    <w:rsid w:val="00195991"/>
    <w:rsid w:val="001A1DF2"/>
    <w:rsid w:val="001A2A8B"/>
    <w:rsid w:val="001B043C"/>
    <w:rsid w:val="001B0A7D"/>
    <w:rsid w:val="001B0EAF"/>
    <w:rsid w:val="001B4E61"/>
    <w:rsid w:val="001B6412"/>
    <w:rsid w:val="001B6F12"/>
    <w:rsid w:val="001C38CF"/>
    <w:rsid w:val="001C4BE0"/>
    <w:rsid w:val="001C4E1D"/>
    <w:rsid w:val="001C5625"/>
    <w:rsid w:val="001C6AFE"/>
    <w:rsid w:val="001D2842"/>
    <w:rsid w:val="001E1C3C"/>
    <w:rsid w:val="001F18D6"/>
    <w:rsid w:val="001F2E99"/>
    <w:rsid w:val="001F39DC"/>
    <w:rsid w:val="001F7A4D"/>
    <w:rsid w:val="002015A6"/>
    <w:rsid w:val="00211C0E"/>
    <w:rsid w:val="0022076E"/>
    <w:rsid w:val="00223FD5"/>
    <w:rsid w:val="002266E3"/>
    <w:rsid w:val="002271A9"/>
    <w:rsid w:val="002370A8"/>
    <w:rsid w:val="002527ED"/>
    <w:rsid w:val="002713FF"/>
    <w:rsid w:val="00273D73"/>
    <w:rsid w:val="00276ECD"/>
    <w:rsid w:val="00281228"/>
    <w:rsid w:val="002850C5"/>
    <w:rsid w:val="00286E26"/>
    <w:rsid w:val="002938F1"/>
    <w:rsid w:val="002A27E9"/>
    <w:rsid w:val="002A635A"/>
    <w:rsid w:val="002B0C96"/>
    <w:rsid w:val="002B2896"/>
    <w:rsid w:val="002B55D5"/>
    <w:rsid w:val="002D37B9"/>
    <w:rsid w:val="002D4142"/>
    <w:rsid w:val="002F2698"/>
    <w:rsid w:val="002F4784"/>
    <w:rsid w:val="00301F21"/>
    <w:rsid w:val="0030459B"/>
    <w:rsid w:val="003123B4"/>
    <w:rsid w:val="003159F2"/>
    <w:rsid w:val="0032046B"/>
    <w:rsid w:val="00322F19"/>
    <w:rsid w:val="00325346"/>
    <w:rsid w:val="00344AFD"/>
    <w:rsid w:val="003500A1"/>
    <w:rsid w:val="00350804"/>
    <w:rsid w:val="00351104"/>
    <w:rsid w:val="003557D7"/>
    <w:rsid w:val="0036081F"/>
    <w:rsid w:val="00361768"/>
    <w:rsid w:val="003620C3"/>
    <w:rsid w:val="00362CF9"/>
    <w:rsid w:val="00363312"/>
    <w:rsid w:val="0036354A"/>
    <w:rsid w:val="0036576D"/>
    <w:rsid w:val="003663C2"/>
    <w:rsid w:val="00371FA0"/>
    <w:rsid w:val="003725CE"/>
    <w:rsid w:val="003726BF"/>
    <w:rsid w:val="0037471A"/>
    <w:rsid w:val="00376722"/>
    <w:rsid w:val="00383700"/>
    <w:rsid w:val="00383B33"/>
    <w:rsid w:val="00383DF3"/>
    <w:rsid w:val="00384B12"/>
    <w:rsid w:val="003878CB"/>
    <w:rsid w:val="00387D4C"/>
    <w:rsid w:val="0039009E"/>
    <w:rsid w:val="003908F9"/>
    <w:rsid w:val="00394BF2"/>
    <w:rsid w:val="00395C47"/>
    <w:rsid w:val="00396CB6"/>
    <w:rsid w:val="003A1DE6"/>
    <w:rsid w:val="003A1FC5"/>
    <w:rsid w:val="003A466D"/>
    <w:rsid w:val="003B1338"/>
    <w:rsid w:val="003B133C"/>
    <w:rsid w:val="003B365D"/>
    <w:rsid w:val="003B3BF7"/>
    <w:rsid w:val="003B6987"/>
    <w:rsid w:val="003C0EF8"/>
    <w:rsid w:val="003C3F1B"/>
    <w:rsid w:val="003C4C3F"/>
    <w:rsid w:val="003D52EA"/>
    <w:rsid w:val="003D58BA"/>
    <w:rsid w:val="003D7DEB"/>
    <w:rsid w:val="003E2832"/>
    <w:rsid w:val="003E4184"/>
    <w:rsid w:val="003E4191"/>
    <w:rsid w:val="003F5EDF"/>
    <w:rsid w:val="0040708F"/>
    <w:rsid w:val="00407A82"/>
    <w:rsid w:val="004132C7"/>
    <w:rsid w:val="004232A3"/>
    <w:rsid w:val="0043174E"/>
    <w:rsid w:val="00434B7F"/>
    <w:rsid w:val="00440AAC"/>
    <w:rsid w:val="0044670E"/>
    <w:rsid w:val="004502D6"/>
    <w:rsid w:val="004556BF"/>
    <w:rsid w:val="004566C4"/>
    <w:rsid w:val="00457894"/>
    <w:rsid w:val="00457C67"/>
    <w:rsid w:val="00464A3F"/>
    <w:rsid w:val="004746EE"/>
    <w:rsid w:val="0049133C"/>
    <w:rsid w:val="004937CC"/>
    <w:rsid w:val="00497D29"/>
    <w:rsid w:val="004A41DC"/>
    <w:rsid w:val="004A7236"/>
    <w:rsid w:val="004C0081"/>
    <w:rsid w:val="004C042E"/>
    <w:rsid w:val="004C40B3"/>
    <w:rsid w:val="004C58EF"/>
    <w:rsid w:val="004D1EAB"/>
    <w:rsid w:val="004D4353"/>
    <w:rsid w:val="004D5135"/>
    <w:rsid w:val="004E3BDA"/>
    <w:rsid w:val="004F574C"/>
    <w:rsid w:val="004F6643"/>
    <w:rsid w:val="00500AE9"/>
    <w:rsid w:val="00505E3C"/>
    <w:rsid w:val="0050655B"/>
    <w:rsid w:val="00513E89"/>
    <w:rsid w:val="00514D95"/>
    <w:rsid w:val="00515527"/>
    <w:rsid w:val="0052057E"/>
    <w:rsid w:val="00521C5E"/>
    <w:rsid w:val="00523A2B"/>
    <w:rsid w:val="00524A68"/>
    <w:rsid w:val="00534EDB"/>
    <w:rsid w:val="0054100A"/>
    <w:rsid w:val="005424D6"/>
    <w:rsid w:val="005434A3"/>
    <w:rsid w:val="005450C3"/>
    <w:rsid w:val="005520FC"/>
    <w:rsid w:val="00554470"/>
    <w:rsid w:val="00557BBA"/>
    <w:rsid w:val="00560F8A"/>
    <w:rsid w:val="00561DD0"/>
    <w:rsid w:val="00564AE1"/>
    <w:rsid w:val="00570000"/>
    <w:rsid w:val="005840B1"/>
    <w:rsid w:val="00585911"/>
    <w:rsid w:val="00592DDD"/>
    <w:rsid w:val="005A2652"/>
    <w:rsid w:val="005A2A25"/>
    <w:rsid w:val="005B160C"/>
    <w:rsid w:val="005B3F10"/>
    <w:rsid w:val="005B557E"/>
    <w:rsid w:val="005B707C"/>
    <w:rsid w:val="005C02EA"/>
    <w:rsid w:val="005C0C26"/>
    <w:rsid w:val="005C1059"/>
    <w:rsid w:val="005C14ED"/>
    <w:rsid w:val="005C5B51"/>
    <w:rsid w:val="005C5DAA"/>
    <w:rsid w:val="005C773A"/>
    <w:rsid w:val="005D351A"/>
    <w:rsid w:val="005D496C"/>
    <w:rsid w:val="005D4E56"/>
    <w:rsid w:val="005D517A"/>
    <w:rsid w:val="005D5BA1"/>
    <w:rsid w:val="005D7586"/>
    <w:rsid w:val="005E2C3B"/>
    <w:rsid w:val="005E317A"/>
    <w:rsid w:val="005E38E6"/>
    <w:rsid w:val="005E3B45"/>
    <w:rsid w:val="005E451D"/>
    <w:rsid w:val="005E6595"/>
    <w:rsid w:val="005F457A"/>
    <w:rsid w:val="005F485B"/>
    <w:rsid w:val="006013CC"/>
    <w:rsid w:val="0060707F"/>
    <w:rsid w:val="0061121D"/>
    <w:rsid w:val="00611BC4"/>
    <w:rsid w:val="006145FD"/>
    <w:rsid w:val="006164B9"/>
    <w:rsid w:val="006261BD"/>
    <w:rsid w:val="006273FA"/>
    <w:rsid w:val="00631E85"/>
    <w:rsid w:val="0063205B"/>
    <w:rsid w:val="00634AA7"/>
    <w:rsid w:val="006367D9"/>
    <w:rsid w:val="0063798C"/>
    <w:rsid w:val="00640723"/>
    <w:rsid w:val="00642BC5"/>
    <w:rsid w:val="00642C3E"/>
    <w:rsid w:val="00644FA6"/>
    <w:rsid w:val="00646CE4"/>
    <w:rsid w:val="00654D2F"/>
    <w:rsid w:val="00662518"/>
    <w:rsid w:val="0067300C"/>
    <w:rsid w:val="00674286"/>
    <w:rsid w:val="00674711"/>
    <w:rsid w:val="00676C18"/>
    <w:rsid w:val="006839AC"/>
    <w:rsid w:val="00691C96"/>
    <w:rsid w:val="00696D53"/>
    <w:rsid w:val="006973EC"/>
    <w:rsid w:val="0069753C"/>
    <w:rsid w:val="006A293D"/>
    <w:rsid w:val="006A7A46"/>
    <w:rsid w:val="006B2768"/>
    <w:rsid w:val="006B4394"/>
    <w:rsid w:val="006C0C8F"/>
    <w:rsid w:val="006C2897"/>
    <w:rsid w:val="006C4C78"/>
    <w:rsid w:val="006D0189"/>
    <w:rsid w:val="006E2852"/>
    <w:rsid w:val="006E5FCA"/>
    <w:rsid w:val="006E6A6C"/>
    <w:rsid w:val="006F44FA"/>
    <w:rsid w:val="006F4E15"/>
    <w:rsid w:val="00702056"/>
    <w:rsid w:val="00702FCD"/>
    <w:rsid w:val="00706E5C"/>
    <w:rsid w:val="0071585D"/>
    <w:rsid w:val="00720352"/>
    <w:rsid w:val="00720849"/>
    <w:rsid w:val="00721AEC"/>
    <w:rsid w:val="007228DA"/>
    <w:rsid w:val="007262EB"/>
    <w:rsid w:val="00726760"/>
    <w:rsid w:val="00726B40"/>
    <w:rsid w:val="00726C04"/>
    <w:rsid w:val="00730FC8"/>
    <w:rsid w:val="00736035"/>
    <w:rsid w:val="00743383"/>
    <w:rsid w:val="00755964"/>
    <w:rsid w:val="00756865"/>
    <w:rsid w:val="00766CF7"/>
    <w:rsid w:val="00766E5E"/>
    <w:rsid w:val="007700CD"/>
    <w:rsid w:val="00771003"/>
    <w:rsid w:val="007712B8"/>
    <w:rsid w:val="00771B7B"/>
    <w:rsid w:val="00777D7D"/>
    <w:rsid w:val="00780C62"/>
    <w:rsid w:val="00784527"/>
    <w:rsid w:val="007857C8"/>
    <w:rsid w:val="00793613"/>
    <w:rsid w:val="00796B60"/>
    <w:rsid w:val="00796DC6"/>
    <w:rsid w:val="007A37DB"/>
    <w:rsid w:val="007A3B69"/>
    <w:rsid w:val="007A4F4C"/>
    <w:rsid w:val="007A514B"/>
    <w:rsid w:val="007A64F5"/>
    <w:rsid w:val="007A79A6"/>
    <w:rsid w:val="007B605D"/>
    <w:rsid w:val="007C1B60"/>
    <w:rsid w:val="007C2FE5"/>
    <w:rsid w:val="007C3F25"/>
    <w:rsid w:val="007C6AC8"/>
    <w:rsid w:val="007C6D4E"/>
    <w:rsid w:val="007D5BE3"/>
    <w:rsid w:val="007D6720"/>
    <w:rsid w:val="007E0570"/>
    <w:rsid w:val="007E0F1A"/>
    <w:rsid w:val="007E3A1D"/>
    <w:rsid w:val="007E3D5C"/>
    <w:rsid w:val="007E7B78"/>
    <w:rsid w:val="007E7DAD"/>
    <w:rsid w:val="007F0096"/>
    <w:rsid w:val="007F5772"/>
    <w:rsid w:val="007F6F8E"/>
    <w:rsid w:val="007F71F9"/>
    <w:rsid w:val="00800E92"/>
    <w:rsid w:val="00803370"/>
    <w:rsid w:val="008046DA"/>
    <w:rsid w:val="0080585B"/>
    <w:rsid w:val="00807551"/>
    <w:rsid w:val="008134A9"/>
    <w:rsid w:val="008162DF"/>
    <w:rsid w:val="00817889"/>
    <w:rsid w:val="00824B3D"/>
    <w:rsid w:val="00827174"/>
    <w:rsid w:val="00830885"/>
    <w:rsid w:val="0083252F"/>
    <w:rsid w:val="0083659F"/>
    <w:rsid w:val="00841FE6"/>
    <w:rsid w:val="00843A57"/>
    <w:rsid w:val="00843A86"/>
    <w:rsid w:val="00850BBB"/>
    <w:rsid w:val="00851F5C"/>
    <w:rsid w:val="00852366"/>
    <w:rsid w:val="00852701"/>
    <w:rsid w:val="00855D9A"/>
    <w:rsid w:val="008579C0"/>
    <w:rsid w:val="008603E3"/>
    <w:rsid w:val="008604AF"/>
    <w:rsid w:val="00863F7B"/>
    <w:rsid w:val="008640D1"/>
    <w:rsid w:val="00865DC2"/>
    <w:rsid w:val="0086630E"/>
    <w:rsid w:val="00867FAD"/>
    <w:rsid w:val="00871AE2"/>
    <w:rsid w:val="00876C29"/>
    <w:rsid w:val="00880C63"/>
    <w:rsid w:val="00887836"/>
    <w:rsid w:val="008A1924"/>
    <w:rsid w:val="008A3C8A"/>
    <w:rsid w:val="008B1351"/>
    <w:rsid w:val="008B41A9"/>
    <w:rsid w:val="008C2D64"/>
    <w:rsid w:val="008C4F24"/>
    <w:rsid w:val="008C6AAD"/>
    <w:rsid w:val="008C78D6"/>
    <w:rsid w:val="008D0EFD"/>
    <w:rsid w:val="008D5002"/>
    <w:rsid w:val="008E1435"/>
    <w:rsid w:val="008E1F1E"/>
    <w:rsid w:val="008E420A"/>
    <w:rsid w:val="008E474D"/>
    <w:rsid w:val="008F2797"/>
    <w:rsid w:val="008F3256"/>
    <w:rsid w:val="008F4E7E"/>
    <w:rsid w:val="008F55F1"/>
    <w:rsid w:val="00903CA2"/>
    <w:rsid w:val="00905A3F"/>
    <w:rsid w:val="009108DE"/>
    <w:rsid w:val="00911EDE"/>
    <w:rsid w:val="00915026"/>
    <w:rsid w:val="00915614"/>
    <w:rsid w:val="00915AB0"/>
    <w:rsid w:val="00917A9D"/>
    <w:rsid w:val="009214F9"/>
    <w:rsid w:val="00922076"/>
    <w:rsid w:val="00923D4D"/>
    <w:rsid w:val="00925AFC"/>
    <w:rsid w:val="00927240"/>
    <w:rsid w:val="0092749B"/>
    <w:rsid w:val="00930070"/>
    <w:rsid w:val="009301E1"/>
    <w:rsid w:val="00942534"/>
    <w:rsid w:val="00944437"/>
    <w:rsid w:val="00944589"/>
    <w:rsid w:val="0094669D"/>
    <w:rsid w:val="0095053A"/>
    <w:rsid w:val="009505F2"/>
    <w:rsid w:val="00956CA8"/>
    <w:rsid w:val="009622B3"/>
    <w:rsid w:val="0096401E"/>
    <w:rsid w:val="009737C3"/>
    <w:rsid w:val="009749BF"/>
    <w:rsid w:val="009764E5"/>
    <w:rsid w:val="00976CB2"/>
    <w:rsid w:val="00981D1F"/>
    <w:rsid w:val="00984281"/>
    <w:rsid w:val="0099553E"/>
    <w:rsid w:val="009A1E6A"/>
    <w:rsid w:val="009A3317"/>
    <w:rsid w:val="009A6F35"/>
    <w:rsid w:val="009A7D02"/>
    <w:rsid w:val="009B6D0B"/>
    <w:rsid w:val="009B72C7"/>
    <w:rsid w:val="009C0A1F"/>
    <w:rsid w:val="009C4CDF"/>
    <w:rsid w:val="009C664A"/>
    <w:rsid w:val="009D065B"/>
    <w:rsid w:val="009D4155"/>
    <w:rsid w:val="009D631F"/>
    <w:rsid w:val="009E0D8C"/>
    <w:rsid w:val="009E4567"/>
    <w:rsid w:val="009E5248"/>
    <w:rsid w:val="009F1931"/>
    <w:rsid w:val="009F2EA9"/>
    <w:rsid w:val="00A010A3"/>
    <w:rsid w:val="00A04A34"/>
    <w:rsid w:val="00A069D2"/>
    <w:rsid w:val="00A10108"/>
    <w:rsid w:val="00A123F1"/>
    <w:rsid w:val="00A2120D"/>
    <w:rsid w:val="00A43809"/>
    <w:rsid w:val="00A43ECD"/>
    <w:rsid w:val="00A45019"/>
    <w:rsid w:val="00A462CB"/>
    <w:rsid w:val="00A515B6"/>
    <w:rsid w:val="00A539C8"/>
    <w:rsid w:val="00A55A32"/>
    <w:rsid w:val="00A60F91"/>
    <w:rsid w:val="00A703B2"/>
    <w:rsid w:val="00A7675D"/>
    <w:rsid w:val="00A906E8"/>
    <w:rsid w:val="00AA0539"/>
    <w:rsid w:val="00AA4FF4"/>
    <w:rsid w:val="00AA54F0"/>
    <w:rsid w:val="00AB226B"/>
    <w:rsid w:val="00AB2646"/>
    <w:rsid w:val="00AB5547"/>
    <w:rsid w:val="00AB62A8"/>
    <w:rsid w:val="00AC16F6"/>
    <w:rsid w:val="00AC3F9A"/>
    <w:rsid w:val="00AC6203"/>
    <w:rsid w:val="00AC7A78"/>
    <w:rsid w:val="00AD1A6D"/>
    <w:rsid w:val="00AD7424"/>
    <w:rsid w:val="00AE1196"/>
    <w:rsid w:val="00AE2A34"/>
    <w:rsid w:val="00AE2BB7"/>
    <w:rsid w:val="00AE5C32"/>
    <w:rsid w:val="00AF1C79"/>
    <w:rsid w:val="00B00620"/>
    <w:rsid w:val="00B009EF"/>
    <w:rsid w:val="00B032DE"/>
    <w:rsid w:val="00B046A4"/>
    <w:rsid w:val="00B073F2"/>
    <w:rsid w:val="00B11B15"/>
    <w:rsid w:val="00B14A3D"/>
    <w:rsid w:val="00B213B0"/>
    <w:rsid w:val="00B241DA"/>
    <w:rsid w:val="00B27994"/>
    <w:rsid w:val="00B46790"/>
    <w:rsid w:val="00B47575"/>
    <w:rsid w:val="00B51A7D"/>
    <w:rsid w:val="00B56D25"/>
    <w:rsid w:val="00B57F13"/>
    <w:rsid w:val="00B60347"/>
    <w:rsid w:val="00B65E21"/>
    <w:rsid w:val="00B73EF9"/>
    <w:rsid w:val="00B74793"/>
    <w:rsid w:val="00B75055"/>
    <w:rsid w:val="00B816C8"/>
    <w:rsid w:val="00B84CE3"/>
    <w:rsid w:val="00B864FA"/>
    <w:rsid w:val="00B920D2"/>
    <w:rsid w:val="00B9272C"/>
    <w:rsid w:val="00B95263"/>
    <w:rsid w:val="00BA04CF"/>
    <w:rsid w:val="00BA1188"/>
    <w:rsid w:val="00BA383C"/>
    <w:rsid w:val="00BA41DA"/>
    <w:rsid w:val="00BA6A82"/>
    <w:rsid w:val="00BB1F9B"/>
    <w:rsid w:val="00BB3602"/>
    <w:rsid w:val="00BB3C50"/>
    <w:rsid w:val="00BB7617"/>
    <w:rsid w:val="00BC274F"/>
    <w:rsid w:val="00BC4293"/>
    <w:rsid w:val="00BD0C25"/>
    <w:rsid w:val="00BD3010"/>
    <w:rsid w:val="00BD628C"/>
    <w:rsid w:val="00BE06E5"/>
    <w:rsid w:val="00BE0A80"/>
    <w:rsid w:val="00BE2D30"/>
    <w:rsid w:val="00BE31E6"/>
    <w:rsid w:val="00BE4E49"/>
    <w:rsid w:val="00BE6581"/>
    <w:rsid w:val="00BF1745"/>
    <w:rsid w:val="00BF3445"/>
    <w:rsid w:val="00BF4504"/>
    <w:rsid w:val="00BF60D8"/>
    <w:rsid w:val="00BF6F15"/>
    <w:rsid w:val="00C0218C"/>
    <w:rsid w:val="00C0513B"/>
    <w:rsid w:val="00C12BFA"/>
    <w:rsid w:val="00C14B24"/>
    <w:rsid w:val="00C14E21"/>
    <w:rsid w:val="00C23E32"/>
    <w:rsid w:val="00C403BF"/>
    <w:rsid w:val="00C44D98"/>
    <w:rsid w:val="00C4708B"/>
    <w:rsid w:val="00C63B46"/>
    <w:rsid w:val="00C64F66"/>
    <w:rsid w:val="00C67BBC"/>
    <w:rsid w:val="00C71360"/>
    <w:rsid w:val="00C76178"/>
    <w:rsid w:val="00C7689B"/>
    <w:rsid w:val="00C82B56"/>
    <w:rsid w:val="00C83E3D"/>
    <w:rsid w:val="00C877B1"/>
    <w:rsid w:val="00C9676A"/>
    <w:rsid w:val="00C96EE1"/>
    <w:rsid w:val="00C97EC1"/>
    <w:rsid w:val="00CA1298"/>
    <w:rsid w:val="00CA292E"/>
    <w:rsid w:val="00CA6191"/>
    <w:rsid w:val="00CA6BD4"/>
    <w:rsid w:val="00CB1AC5"/>
    <w:rsid w:val="00CB6D17"/>
    <w:rsid w:val="00CC3B7E"/>
    <w:rsid w:val="00CC4758"/>
    <w:rsid w:val="00CC73F7"/>
    <w:rsid w:val="00CD4622"/>
    <w:rsid w:val="00CD4CE3"/>
    <w:rsid w:val="00CD4D63"/>
    <w:rsid w:val="00CD57C9"/>
    <w:rsid w:val="00CE2F28"/>
    <w:rsid w:val="00CE6BAE"/>
    <w:rsid w:val="00D10C3B"/>
    <w:rsid w:val="00D11391"/>
    <w:rsid w:val="00D11E2A"/>
    <w:rsid w:val="00D12875"/>
    <w:rsid w:val="00D14C07"/>
    <w:rsid w:val="00D15E7E"/>
    <w:rsid w:val="00D170A2"/>
    <w:rsid w:val="00D170BE"/>
    <w:rsid w:val="00D36D7A"/>
    <w:rsid w:val="00D4391D"/>
    <w:rsid w:val="00D477F3"/>
    <w:rsid w:val="00D47A9A"/>
    <w:rsid w:val="00D5015C"/>
    <w:rsid w:val="00D50EC0"/>
    <w:rsid w:val="00D51659"/>
    <w:rsid w:val="00D663B2"/>
    <w:rsid w:val="00D67E96"/>
    <w:rsid w:val="00D720E5"/>
    <w:rsid w:val="00D85064"/>
    <w:rsid w:val="00D90509"/>
    <w:rsid w:val="00D91B95"/>
    <w:rsid w:val="00D93CE7"/>
    <w:rsid w:val="00D96000"/>
    <w:rsid w:val="00D96CD0"/>
    <w:rsid w:val="00D9722D"/>
    <w:rsid w:val="00D9784C"/>
    <w:rsid w:val="00DA0839"/>
    <w:rsid w:val="00DA4BF2"/>
    <w:rsid w:val="00DB2DD5"/>
    <w:rsid w:val="00DB3679"/>
    <w:rsid w:val="00DB6748"/>
    <w:rsid w:val="00DC50CE"/>
    <w:rsid w:val="00DD539D"/>
    <w:rsid w:val="00DD6D9E"/>
    <w:rsid w:val="00DE09B9"/>
    <w:rsid w:val="00DE2992"/>
    <w:rsid w:val="00DE653E"/>
    <w:rsid w:val="00DF29F3"/>
    <w:rsid w:val="00DF4012"/>
    <w:rsid w:val="00DF6C2C"/>
    <w:rsid w:val="00DF79D0"/>
    <w:rsid w:val="00E10694"/>
    <w:rsid w:val="00E11324"/>
    <w:rsid w:val="00E30337"/>
    <w:rsid w:val="00E30352"/>
    <w:rsid w:val="00E315C0"/>
    <w:rsid w:val="00E3209C"/>
    <w:rsid w:val="00E3488F"/>
    <w:rsid w:val="00E44776"/>
    <w:rsid w:val="00E469AC"/>
    <w:rsid w:val="00E529C4"/>
    <w:rsid w:val="00E53577"/>
    <w:rsid w:val="00E57E3F"/>
    <w:rsid w:val="00E64256"/>
    <w:rsid w:val="00E6637A"/>
    <w:rsid w:val="00E67A25"/>
    <w:rsid w:val="00E71928"/>
    <w:rsid w:val="00E72A87"/>
    <w:rsid w:val="00E778D4"/>
    <w:rsid w:val="00E80038"/>
    <w:rsid w:val="00E81AAB"/>
    <w:rsid w:val="00E86C3B"/>
    <w:rsid w:val="00E90764"/>
    <w:rsid w:val="00E95222"/>
    <w:rsid w:val="00EB039D"/>
    <w:rsid w:val="00EB120E"/>
    <w:rsid w:val="00EB4812"/>
    <w:rsid w:val="00EB4E32"/>
    <w:rsid w:val="00EB52A2"/>
    <w:rsid w:val="00EB5640"/>
    <w:rsid w:val="00EB6335"/>
    <w:rsid w:val="00EC32FD"/>
    <w:rsid w:val="00EC39A1"/>
    <w:rsid w:val="00EC5D18"/>
    <w:rsid w:val="00ED1872"/>
    <w:rsid w:val="00ED46F7"/>
    <w:rsid w:val="00EE3D4D"/>
    <w:rsid w:val="00EF16E2"/>
    <w:rsid w:val="00EF268B"/>
    <w:rsid w:val="00EF32C6"/>
    <w:rsid w:val="00EF5F65"/>
    <w:rsid w:val="00EF7D28"/>
    <w:rsid w:val="00F02FAB"/>
    <w:rsid w:val="00F0596B"/>
    <w:rsid w:val="00F074DA"/>
    <w:rsid w:val="00F104A5"/>
    <w:rsid w:val="00F10614"/>
    <w:rsid w:val="00F15E32"/>
    <w:rsid w:val="00F250A4"/>
    <w:rsid w:val="00F31DE0"/>
    <w:rsid w:val="00F35CEC"/>
    <w:rsid w:val="00F42DE8"/>
    <w:rsid w:val="00F44278"/>
    <w:rsid w:val="00F44F55"/>
    <w:rsid w:val="00F45566"/>
    <w:rsid w:val="00F63B3E"/>
    <w:rsid w:val="00F665B9"/>
    <w:rsid w:val="00F70BCE"/>
    <w:rsid w:val="00F719CD"/>
    <w:rsid w:val="00F72B73"/>
    <w:rsid w:val="00F73E69"/>
    <w:rsid w:val="00F75855"/>
    <w:rsid w:val="00F84B6B"/>
    <w:rsid w:val="00F910B3"/>
    <w:rsid w:val="00F93E5B"/>
    <w:rsid w:val="00FA0577"/>
    <w:rsid w:val="00FA1CDC"/>
    <w:rsid w:val="00FA78A0"/>
    <w:rsid w:val="00FA7BE2"/>
    <w:rsid w:val="00FB44C1"/>
    <w:rsid w:val="00FB69EC"/>
    <w:rsid w:val="00FB7D7B"/>
    <w:rsid w:val="00FB7E97"/>
    <w:rsid w:val="00FC4000"/>
    <w:rsid w:val="00FD0467"/>
    <w:rsid w:val="00FD08D6"/>
    <w:rsid w:val="00FD2A79"/>
    <w:rsid w:val="00FD43B6"/>
    <w:rsid w:val="00FE6265"/>
    <w:rsid w:val="00FF10A4"/>
    <w:rsid w:val="00FF741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00FEF4"/>
  <w15:docId w15:val="{F2372772-5655-49C9-A683-0973B017BE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F277F"/>
    <w:pPr>
      <w:spacing w:after="200" w:line="276" w:lineRule="auto"/>
    </w:pPr>
    <w:rPr>
      <w:sz w:val="22"/>
      <w:szCs w:val="22"/>
      <w:lang w:val="id-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6273FA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ListParagraph">
    <w:name w:val="List Paragraph"/>
    <w:basedOn w:val="Normal"/>
    <w:uiPriority w:val="34"/>
    <w:qFormat/>
    <w:rsid w:val="00C76178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ED46F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D46F7"/>
    <w:rPr>
      <w:rFonts w:ascii="Segoe UI" w:hAnsi="Segoe UI" w:cs="Segoe UI"/>
      <w:sz w:val="18"/>
      <w:szCs w:val="18"/>
    </w:rPr>
  </w:style>
  <w:style w:type="paragraph" w:styleId="NormalWeb">
    <w:name w:val="Normal (Web)"/>
    <w:basedOn w:val="Normal"/>
    <w:uiPriority w:val="99"/>
    <w:unhideWhenUsed/>
    <w:rsid w:val="00640723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id-ID"/>
    </w:rPr>
  </w:style>
  <w:style w:type="character" w:styleId="Hyperlink">
    <w:name w:val="Hyperlink"/>
    <w:basedOn w:val="DefaultParagraphFont"/>
    <w:uiPriority w:val="99"/>
    <w:semiHidden/>
    <w:unhideWhenUsed/>
    <w:rsid w:val="00EC5D18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67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0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52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080629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12163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6010130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7491246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346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98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59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8169640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5556276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805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826284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978630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663448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264759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458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68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820099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33983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129407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01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3475553">
          <w:marLeft w:val="63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9481273">
          <w:marLeft w:val="63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078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34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1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261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608618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935656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1150606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1791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490016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9511214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4351145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198043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4749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587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824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435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4121313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5853256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0507655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6290353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6981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761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7973786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461798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396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219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791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2847707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5196383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513769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5855083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8998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324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982402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33613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30850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182185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8528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164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4354715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687641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4324300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575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754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6229194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0606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405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818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494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6914178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8786856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6814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026417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410579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2366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584815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3025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522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5823849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761806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3206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5455726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7265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665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8433039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4126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1021855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6751362">
          <w:marLeft w:val="446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6570098">
          <w:marLeft w:val="446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4789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527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058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2602417">
          <w:marLeft w:val="547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7579856">
          <w:marLeft w:val="547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0509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81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720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83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79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5421023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82878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0156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052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479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427650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438254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2748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62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7238045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8089149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5048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0907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362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095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556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2926151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0208132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1076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565720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7744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448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165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481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797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377649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6505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666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1281078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2132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997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515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647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446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849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0355355">
          <w:marLeft w:val="547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447669">
          <w:marLeft w:val="547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3559119">
          <w:marLeft w:val="547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8968818">
          <w:marLeft w:val="547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9211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123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6460273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6922594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959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697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477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812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135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603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3393879">
          <w:marLeft w:val="28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7381545">
          <w:marLeft w:val="28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2721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640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668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641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106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156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536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188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8058128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6332677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8981914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1473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669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249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2675973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2918545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6549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549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9678942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8336795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3810549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2977226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3026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9227477">
          <w:marLeft w:val="691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6067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624898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6472216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3208956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673758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1798480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7838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711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936947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476227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9311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250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71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2568947">
          <w:marLeft w:val="691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1176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034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093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802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469182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113117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7433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782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4030084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9056791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105131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6409419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6778562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117061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5224334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535164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8821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245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227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157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443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078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6824489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7377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1206405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0261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848169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035405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308844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8541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985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492182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421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655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27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987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016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459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203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9766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4578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500083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0645544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8671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526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097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947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1769559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4949041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3828840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040904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1847372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0783806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5516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HARTI\KERJAAN_P3D\AKREDITASI%202015\kompilasi%20nilai%20akreditasi%202014\NILAI%20AWAL%20AKRE%20Sragen\BERITA%20ACARA%20%20VISITASI%20TIM%20ASESOR%20%20AKREDITASI%20SRAGEN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C8C3878-EBD1-4102-B15D-7F27FA0B5FA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BERITA ACARA  VISITASI TIM ASESOR  AKREDITASI SRAGEN.dot</Template>
  <TotalTime>212</TotalTime>
  <Pages>2</Pages>
  <Words>325</Words>
  <Characters>1855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home</Company>
  <LinksUpToDate>false</LinksUpToDate>
  <CharactersWithSpaces>2176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Bu Reni AKLN</dc:creator>
  <cp:lastModifiedBy>Andi Wahyu</cp:lastModifiedBy>
  <cp:revision>25</cp:revision>
  <cp:lastPrinted>2018-05-23T23:51:00Z</cp:lastPrinted>
  <dcterms:created xsi:type="dcterms:W3CDTF">2024-09-05T07:59:00Z</dcterms:created>
  <dcterms:modified xsi:type="dcterms:W3CDTF">2024-10-06T03:40:00Z</dcterms:modified>
</cp:coreProperties>
</file>